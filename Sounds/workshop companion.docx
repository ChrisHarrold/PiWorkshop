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3C8" w:rsidRPr="006871AE" w:rsidRDefault="006743C8" w:rsidP="006743C8">
      <w:pPr>
        <w:pStyle w:val="Title"/>
        <w:rPr>
          <w:sz w:val="96"/>
          <w:szCs w:val="96"/>
        </w:rPr>
      </w:pPr>
      <w:r>
        <w:rPr>
          <w:sz w:val="96"/>
          <w:szCs w:val="96"/>
        </w:rPr>
        <w:t>Practical Dev</w:t>
      </w:r>
      <w:r w:rsidRPr="006871AE">
        <w:rPr>
          <w:sz w:val="96"/>
          <w:szCs w:val="96"/>
        </w:rPr>
        <w:t xml:space="preserve"> companion</w:t>
      </w:r>
    </w:p>
    <w:p w:rsidR="006743C8" w:rsidRPr="006871AE" w:rsidRDefault="006743C8" w:rsidP="006743C8">
      <w:pPr>
        <w:pStyle w:val="Subtitle"/>
        <w:rPr>
          <w:sz w:val="44"/>
          <w:szCs w:val="44"/>
        </w:rPr>
      </w:pPr>
      <w:r w:rsidRPr="006871AE">
        <w:rPr>
          <w:sz w:val="44"/>
          <w:szCs w:val="44"/>
        </w:rPr>
        <w:t>A charrold303 companion guide</w:t>
      </w:r>
    </w:p>
    <w:p w:rsidR="006743C8" w:rsidRDefault="006743C8" w:rsidP="006743C8">
      <w:r>
        <w:rPr>
          <w:noProof/>
          <w:lang w:eastAsia="en-US"/>
        </w:rPr>
        <w:drawing>
          <wp:inline distT="0" distB="0" distL="0" distR="0" wp14:anchorId="188E4789" wp14:editId="255B2139">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6743C8" w:rsidRDefault="006743C8" w:rsidP="006743C8">
      <w:pPr>
        <w:pStyle w:val="Author"/>
      </w:pPr>
      <w:r>
        <w:t>Chris Harrold:</w:t>
      </w:r>
    </w:p>
    <w:p w:rsidR="006743C8" w:rsidRDefault="006743C8" w:rsidP="006743C8">
      <w:pPr>
        <w:pStyle w:val="Author"/>
      </w:pPr>
      <w:r>
        <w:t>@charrold303</w:t>
      </w:r>
    </w:p>
    <w:p w:rsidR="006743C8" w:rsidRDefault="00E3687E" w:rsidP="006743C8">
      <w:pPr>
        <w:pStyle w:val="Author"/>
      </w:pPr>
      <w:hyperlink r:id="rId13" w:history="1">
        <w:r w:rsidR="006743C8" w:rsidRPr="00017EF7">
          <w:rPr>
            <w:rStyle w:val="Hyperlink"/>
          </w:rPr>
          <w:t>www.charrold303.com</w:t>
        </w:r>
      </w:hyperlink>
    </w:p>
    <w:p w:rsidR="006743C8" w:rsidRDefault="006743C8" w:rsidP="006743C8">
      <w:pPr>
        <w:pStyle w:val="Author"/>
      </w:pPr>
      <w:r>
        <w:t>bit.ly/charrold303</w:t>
      </w:r>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rsidR="006743C8" w:rsidRDefault="006743C8" w:rsidP="006743C8">
          <w:pPr>
            <w:pStyle w:val="TOCHeading"/>
          </w:pPr>
          <w:r>
            <w:rPr>
              <w:rStyle w:val="Emphasis"/>
            </w:rPr>
            <w:t>TAble of</w:t>
          </w:r>
          <w:r>
            <w:rPr>
              <w:rStyle w:val="Emphasis"/>
            </w:rPr>
            <w:br/>
          </w:r>
          <w:r>
            <w:t>Contents</w:t>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Pr="00926187">
            <w:rPr>
              <w:noProof/>
              <w:sz w:val="22"/>
              <w:szCs w:val="22"/>
            </w:rPr>
            <w:t>WElcome!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_Toc511293813 \h </w:instrText>
          </w:r>
          <w:r w:rsidRPr="00926187">
            <w:rPr>
              <w:noProof/>
              <w:sz w:val="22"/>
              <w:szCs w:val="22"/>
            </w:rPr>
          </w:r>
          <w:r w:rsidRPr="00926187">
            <w:rPr>
              <w:noProof/>
              <w:sz w:val="22"/>
              <w:szCs w:val="22"/>
            </w:rPr>
            <w:fldChar w:fldCharType="separate"/>
          </w:r>
          <w:r>
            <w:rPr>
              <w:noProof/>
              <w:sz w:val="22"/>
              <w:szCs w:val="22"/>
            </w:rPr>
            <w:t>1</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Glossary</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_Toc511293814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Hardware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_Toc511293815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Software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_Toc511293816 \h </w:instrText>
          </w:r>
          <w:r w:rsidRPr="00926187">
            <w:rPr>
              <w:noProof/>
              <w:sz w:val="22"/>
              <w:szCs w:val="22"/>
            </w:rPr>
          </w:r>
          <w:r w:rsidRPr="00926187">
            <w:rPr>
              <w:noProof/>
              <w:sz w:val="22"/>
              <w:szCs w:val="22"/>
            </w:rPr>
            <w:fldChar w:fldCharType="separate"/>
          </w:r>
          <w:r>
            <w:rPr>
              <w:noProof/>
              <w:sz w:val="22"/>
              <w:szCs w:val="22"/>
            </w:rPr>
            <w:t>3</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Usefull information</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_Toc511293817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Parts list:</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_Toc511293818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Raspberry Pi GPIO Pinout Diagram:</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_Toc511293819 \h </w:instrText>
          </w:r>
          <w:r w:rsidRPr="00926187">
            <w:rPr>
              <w:noProof/>
              <w:sz w:val="22"/>
              <w:szCs w:val="22"/>
            </w:rPr>
          </w:r>
          <w:r w:rsidRPr="00926187">
            <w:rPr>
              <w:noProof/>
              <w:sz w:val="22"/>
              <w:szCs w:val="22"/>
            </w:rPr>
            <w:fldChar w:fldCharType="separate"/>
          </w:r>
          <w:r>
            <w:rPr>
              <w:noProof/>
              <w:sz w:val="22"/>
              <w:szCs w:val="22"/>
            </w:rPr>
            <w:t>7</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Wiring Pictures to help you get wired: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_Toc511293820 \h </w:instrText>
          </w:r>
          <w:r w:rsidRPr="00926187">
            <w:rPr>
              <w:noProof/>
              <w:sz w:val="22"/>
              <w:szCs w:val="22"/>
            </w:rPr>
          </w:r>
          <w:r w:rsidRPr="00926187">
            <w:rPr>
              <w:noProof/>
              <w:sz w:val="22"/>
              <w:szCs w:val="22"/>
            </w:rPr>
            <w:fldChar w:fldCharType="separate"/>
          </w:r>
          <w:r>
            <w:rPr>
              <w:noProof/>
              <w:sz w:val="22"/>
              <w:szCs w:val="22"/>
            </w:rPr>
            <w:t>8</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Step-By-step command reference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_Toc511293821 \h </w:instrText>
          </w:r>
          <w:r w:rsidRPr="00926187">
            <w:rPr>
              <w:noProof/>
              <w:sz w:val="22"/>
              <w:szCs w:val="22"/>
            </w:rPr>
          </w:r>
          <w:r w:rsidRPr="00926187">
            <w:rPr>
              <w:noProof/>
              <w:sz w:val="22"/>
              <w:szCs w:val="22"/>
            </w:rPr>
            <w:fldChar w:fldCharType="separate"/>
          </w:r>
          <w:r>
            <w:rPr>
              <w:noProof/>
              <w:sz w:val="22"/>
              <w:szCs w:val="22"/>
            </w:rPr>
            <w:t>11</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_Toc511293822 \h </w:instrText>
          </w:r>
          <w:r w:rsidRPr="00926187">
            <w:rPr>
              <w:noProof/>
              <w:sz w:val="22"/>
              <w:szCs w:val="22"/>
            </w:rPr>
          </w:r>
          <w:r w:rsidRPr="00926187">
            <w:rPr>
              <w:noProof/>
              <w:sz w:val="22"/>
              <w:szCs w:val="22"/>
            </w:rPr>
            <w:fldChar w:fldCharType="separate"/>
          </w:r>
          <w:r>
            <w:rPr>
              <w:noProof/>
              <w:sz w:val="22"/>
              <w:szCs w:val="22"/>
            </w:rPr>
            <w:t>12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The code: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_Toc511293823 \h </w:instrText>
          </w:r>
          <w:r w:rsidRPr="00926187">
            <w:rPr>
              <w:noProof/>
              <w:sz w:val="22"/>
              <w:szCs w:val="22"/>
            </w:rPr>
          </w:r>
          <w:r w:rsidRPr="00926187">
            <w:rPr>
              <w:noProof/>
              <w:sz w:val="22"/>
              <w:szCs w:val="22"/>
            </w:rPr>
            <w:fldChar w:fldCharType="separate"/>
          </w:r>
          <w:r>
            <w:rPr>
              <w:noProof/>
              <w:sz w:val="22"/>
              <w:szCs w:val="22"/>
            </w:rPr>
            <w:t>13</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 continued: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_Toc511293824 \h </w:instrText>
          </w:r>
          <w:r w:rsidRPr="00926187">
            <w:rPr>
              <w:noProof/>
              <w:sz w:val="22"/>
              <w:szCs w:val="22"/>
            </w:rPr>
          </w:r>
          <w:r w:rsidRPr="00926187">
            <w:rPr>
              <w:noProof/>
              <w:sz w:val="22"/>
              <w:szCs w:val="22"/>
            </w:rPr>
            <w:fldChar w:fldCharType="separate"/>
          </w:r>
          <w:r>
            <w:rPr>
              <w:noProof/>
              <w:sz w:val="22"/>
              <w:szCs w:val="22"/>
            </w:rPr>
            <w:t>22</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Important Resources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_Toc511293825 \h </w:instrText>
          </w:r>
          <w:r w:rsidRPr="00926187">
            <w:rPr>
              <w:noProof/>
              <w:sz w:val="22"/>
              <w:szCs w:val="22"/>
            </w:rPr>
          </w:r>
          <w:r w:rsidRPr="00926187">
            <w:rPr>
              <w:noProof/>
              <w:sz w:val="22"/>
              <w:szCs w:val="22"/>
            </w:rPr>
            <w:fldChar w:fldCharType="separate"/>
          </w:r>
          <w:r>
            <w:rPr>
              <w:noProof/>
              <w:sz w:val="22"/>
              <w:szCs w:val="22"/>
            </w:rPr>
            <w:t>24</w:t>
          </w:r>
          <w:r w:rsidRPr="00926187">
            <w:rPr>
              <w:noProof/>
              <w:sz w:val="22"/>
              <w:szCs w:val="22"/>
            </w:rPr>
            <w:fldChar w:fldCharType="end"/>
          </w:r>
        </w:p>
        <w:p w:rsidR="006743C8" w:rsidRPr="00926187" w:rsidRDefault="006743C8" w:rsidP="006743C8">
          <w:pPr>
            <w:rPr>
              <w:sz w:val="22"/>
              <w:szCs w:val="22"/>
            </w:rPr>
            <w:sectPr w:rsidR="006743C8"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sdtContent>
    </w:sdt>
    <w:p w:rsidR="006743C8" w:rsidRDefault="006743C8" w:rsidP="006743C8">
      <w:pPr>
        <w:pStyle w:val="Heading1"/>
      </w:pPr>
      <w:bookmarkStart w:id="0" w:name="_Toc511293813"/>
      <w:r>
        <w:lastRenderedPageBreak/>
        <w:t>WElcome!</w:t>
      </w:r>
      <w:bookmarkEnd w:id="0"/>
    </w:p>
    <w:p w:rsidR="006743C8" w:rsidRDefault="006743C8" w:rsidP="006743C8">
      <w:r>
        <w:t xml:space="preserve">Thanks for attending one of my workshops, An Introduction to Practical Development! I am very excited that you have chosen to invest your time with me today, and in the spirit of respecting that investment, I have prepared this guide to make sure you have as much information as possible at your fingertips. It is broken into three sections: </w:t>
      </w:r>
    </w:p>
    <w:p w:rsidR="006743C8" w:rsidRDefault="006743C8" w:rsidP="006743C8">
      <w:pPr>
        <w:pStyle w:val="ListParagraph"/>
        <w:numPr>
          <w:ilvl w:val="0"/>
          <w:numId w:val="17"/>
        </w:numPr>
      </w:pPr>
      <w:r>
        <w:t>The glossary of terms lists common terms I will use during the presentation that you should know</w:t>
      </w:r>
    </w:p>
    <w:p w:rsidR="006743C8" w:rsidRDefault="006743C8" w:rsidP="006743C8">
      <w:pPr>
        <w:pStyle w:val="ListParagraph"/>
        <w:numPr>
          <w:ilvl w:val="0"/>
          <w:numId w:val="17"/>
        </w:numPr>
      </w:pPr>
      <w:r>
        <w:t>The Useful Things section has some materials to help you during the course of the workshop that we will be using – charts, diagrams, etc.</w:t>
      </w:r>
    </w:p>
    <w:p w:rsidR="006743C8" w:rsidRDefault="006743C8" w:rsidP="006743C8">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6743C8" w:rsidRDefault="006743C8" w:rsidP="006743C8">
      <w:r>
        <w:t>Thank you again for joining me today, and for investing in this session. I have worked hard to make sure you walk away with some new knowledge and skills that you can use to get started with your own projects!</w:t>
      </w:r>
    </w:p>
    <w:p w:rsidR="006743C8" w:rsidRDefault="006743C8" w:rsidP="006743C8">
      <w:pPr>
        <w:pStyle w:val="ListParagraph"/>
        <w:ind w:left="720"/>
      </w:pPr>
    </w:p>
    <w:p w:rsidR="006743C8" w:rsidRDefault="006743C8" w:rsidP="006743C8">
      <w:pPr>
        <w:pStyle w:val="Heading1"/>
      </w:pPr>
      <w:bookmarkStart w:id="1" w:name="_Toc511293814"/>
      <w:r>
        <w:lastRenderedPageBreak/>
        <w:t>Glossary</w:t>
      </w:r>
      <w:bookmarkEnd w:id="1"/>
    </w:p>
    <w:p w:rsidR="006743C8" w:rsidRDefault="006743C8" w:rsidP="006743C8">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6743C8" w:rsidRDefault="006743C8" w:rsidP="006743C8">
      <w:pPr>
        <w:pStyle w:val="Heading2"/>
      </w:pPr>
      <w:bookmarkStart w:id="2" w:name="_Toc511293815"/>
      <w:r>
        <w:t>Hardware Terms:</w:t>
      </w:r>
      <w:bookmarkEnd w:id="2"/>
    </w:p>
    <w:p w:rsidR="006743C8" w:rsidRDefault="006743C8" w:rsidP="006743C8">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6743C8" w:rsidRDefault="006743C8" w:rsidP="006743C8">
      <w:r>
        <w:rPr>
          <w:b/>
        </w:rPr>
        <w:t>Raspberry Pi</w:t>
      </w:r>
      <w:r>
        <w:t xml:space="preserve"> – an example of a Single Board Computer that was designed for hobbyists and enthusiasts to offer a low-cost, fully functional computer in a small form-factor.</w:t>
      </w:r>
    </w:p>
    <w:p w:rsidR="006743C8" w:rsidRPr="009D3869" w:rsidRDefault="006743C8" w:rsidP="006743C8">
      <w:r>
        <w:rPr>
          <w:b/>
        </w:rPr>
        <w:t>Sensor</w:t>
      </w:r>
      <w:r>
        <w:t xml:space="preserve"> – a piece of hardware that detects some sort of condition and provides a signal based on the condition. Our sensor detects sound.</w:t>
      </w:r>
    </w:p>
    <w:p w:rsidR="006743C8" w:rsidRPr="00D666DE" w:rsidRDefault="006743C8" w:rsidP="006743C8">
      <w:r>
        <w:rPr>
          <w:b/>
        </w:rPr>
        <w:t>PIN</w:t>
      </w:r>
      <w:r>
        <w:t xml:space="preserve"> – A part on a circuit board where an external device, sensor, input or output may be connected.</w:t>
      </w:r>
    </w:p>
    <w:p w:rsidR="006743C8" w:rsidRDefault="006743C8" w:rsidP="006743C8">
      <w:r>
        <w:rPr>
          <w:b/>
        </w:rPr>
        <w:t xml:space="preserve">GPIO </w:t>
      </w:r>
      <w:r>
        <w:t>– an acronym that stands for General Purpose Input/Output. It is used to refer to any pin that is not defined by the pin itself but is defined at runtime (see “runtime” under Software Terms).</w:t>
      </w:r>
    </w:p>
    <w:p w:rsidR="006743C8" w:rsidRDefault="006743C8" w:rsidP="006743C8">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6743C8" w:rsidRPr="009A034B" w:rsidRDefault="006743C8" w:rsidP="006743C8">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6743C8" w:rsidRDefault="006743C8" w:rsidP="006743C8">
      <w:r>
        <w:rPr>
          <w:b/>
        </w:rPr>
        <w:t>LED</w:t>
      </w:r>
      <w:r>
        <w:t xml:space="preserve"> – Light Emitting Diode – a small device that uses a lot of very deep scientific principles to emit light. For our purposes, it is a small, electric light that can operate at VERY low voltage.</w:t>
      </w:r>
    </w:p>
    <w:p w:rsidR="006743C8" w:rsidRPr="008908DA" w:rsidRDefault="006743C8" w:rsidP="006743C8">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6743C8" w:rsidRPr="008908DA" w:rsidRDefault="006743C8" w:rsidP="006743C8">
      <w:r>
        <w:rPr>
          <w:b/>
        </w:rPr>
        <w:t>Resistance</w:t>
      </w:r>
      <w:r>
        <w:t xml:space="preserve"> – a property in electronics that allows us to reduce and control the flow of electricity through a circuit.</w:t>
      </w:r>
    </w:p>
    <w:p w:rsidR="006743C8" w:rsidRDefault="006743C8" w:rsidP="006743C8">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743C8" w:rsidRDefault="006743C8" w:rsidP="006743C8">
      <w:r>
        <w:rPr>
          <w:b/>
        </w:rPr>
        <w:t>Pinout</w:t>
      </w:r>
      <w:r>
        <w:t xml:space="preserve"> – this is the map of the Pins on the SBC to their function. Pinouts are critical for wiring a circuit – without it you do not know what the pins do!</w:t>
      </w:r>
    </w:p>
    <w:p w:rsidR="006743C8" w:rsidRPr="009D3869" w:rsidRDefault="006743C8" w:rsidP="006743C8">
      <w:r>
        <w:rPr>
          <w:b/>
        </w:rPr>
        <w:t>Potentiometer</w:t>
      </w:r>
      <w:r>
        <w:t xml:space="preserve"> a “variable resistor” that allows you to control the resistance of electricity through a circuit. Often embedded on a sensor, but can also be added by itself</w:t>
      </w:r>
    </w:p>
    <w:p w:rsidR="006743C8" w:rsidRPr="00D666DE" w:rsidRDefault="006743C8" w:rsidP="006743C8"/>
    <w:p w:rsidR="006743C8" w:rsidRPr="00D666DE" w:rsidRDefault="006743C8" w:rsidP="006743C8">
      <w:pPr>
        <w:pStyle w:val="Heading2"/>
      </w:pPr>
      <w:bookmarkStart w:id="3" w:name="_Toc511293816"/>
      <w:r>
        <w:t>Software Terms:</w:t>
      </w:r>
      <w:bookmarkEnd w:id="3"/>
    </w:p>
    <w:p w:rsidR="006743C8" w:rsidRDefault="006743C8" w:rsidP="006743C8">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6743C8" w:rsidRDefault="006743C8" w:rsidP="006743C8">
      <w:r>
        <w:rPr>
          <w:b/>
        </w:rPr>
        <w:t xml:space="preserve">Python – </w:t>
      </w:r>
      <w:r>
        <w:t>A type of code language. There are many, this one is the one we will use. It is good for things like hardware interfaces because of its support for libraries that make integrations possible with little to no additional code.</w:t>
      </w:r>
    </w:p>
    <w:p w:rsidR="006743C8" w:rsidRDefault="006743C8" w:rsidP="006743C8">
      <w:r>
        <w:rPr>
          <w:b/>
        </w:rPr>
        <w:t>Runtime</w:t>
      </w:r>
      <w:r>
        <w:t xml:space="preserve"> – the time during which your code is running. This is when all the things you are telling the computer through your code to do actually happen.</w:t>
      </w:r>
    </w:p>
    <w:p w:rsidR="006743C8" w:rsidRDefault="006743C8" w:rsidP="006743C8">
      <w:r>
        <w:rPr>
          <w:b/>
        </w:rPr>
        <w:t>Bug</w:t>
      </w:r>
      <w:r>
        <w:t xml:space="preserve"> – an undocumented feature of your code. This is a behavior that you did not expect based on a set of conditions that happen through the use of your cod.</w:t>
      </w:r>
    </w:p>
    <w:p w:rsidR="006743C8" w:rsidRDefault="006743C8" w:rsidP="006743C8">
      <w:r>
        <w:rPr>
          <w:b/>
        </w:rPr>
        <w:t>Runtime Error (also debug error, compiler error)</w:t>
      </w:r>
      <w:r>
        <w:t xml:space="preserve"> – happens because you have something incorrect in the code. Usually this is caused by poor syntax or trying to do things in the code that the code doesn’t allow.</w:t>
      </w:r>
    </w:p>
    <w:p w:rsidR="006743C8" w:rsidRDefault="006743C8" w:rsidP="006743C8">
      <w:r>
        <w:rPr>
          <w:b/>
        </w:rPr>
        <w:t>Loop</w:t>
      </w:r>
      <w:r>
        <w:t xml:space="preserve"> – a flow in code that is controlled by executing a test for a condition, and then responding by doing something until the test is passed. Examples of loops are: FOR, WHILE, IF, DO, and INFINITE</w:t>
      </w:r>
    </w:p>
    <w:p w:rsidR="006743C8" w:rsidRDefault="006743C8" w:rsidP="006743C8">
      <w:r>
        <w:rPr>
          <w:b/>
        </w:rPr>
        <w:t>Comment</w:t>
      </w:r>
      <w:r>
        <w:t xml:space="preserve"> – the most important part of any code. Comments are your notes to future generations about your code; why it is what it is, what it does, and how you got it there. Comment early and often for best results! In Python we use the “#” to start a comment.</w:t>
      </w:r>
    </w:p>
    <w:p w:rsidR="006743C8" w:rsidRPr="00754E2E" w:rsidRDefault="006743C8" w:rsidP="006743C8">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 Same “#” with a slightly different meaning.</w:t>
      </w:r>
    </w:p>
    <w:p w:rsidR="006743C8" w:rsidRDefault="006743C8" w:rsidP="006743C8">
      <w:r>
        <w:rPr>
          <w:b/>
        </w:rPr>
        <w:t>Variable</w:t>
      </w:r>
      <w:r>
        <w:t xml:space="preserve"> – much like the name implies, it is something that can have a variable definition. Variables are assigned to a value/values in your code and can be of many “types”</w:t>
      </w:r>
    </w:p>
    <w:p w:rsidR="006743C8" w:rsidRDefault="006743C8" w:rsidP="006743C8">
      <w:pPr>
        <w:ind w:left="720"/>
      </w:pPr>
      <w:r>
        <w:rPr>
          <w:b/>
        </w:rPr>
        <w:t>String</w:t>
      </w:r>
      <w:r>
        <w:t xml:space="preserve"> – just what it sounds like, a string is any string of text</w:t>
      </w:r>
    </w:p>
    <w:p w:rsidR="006743C8" w:rsidRDefault="006743C8" w:rsidP="006743C8">
      <w:pPr>
        <w:ind w:left="720"/>
      </w:pPr>
      <w:r>
        <w:rPr>
          <w:b/>
        </w:rPr>
        <w:t>Number</w:t>
      </w:r>
      <w:r>
        <w:t xml:space="preserve"> – numbers can have MANY types of values depending on the language. Python general deals in INT or integers. Our code will also use a Decimal number type</w:t>
      </w:r>
    </w:p>
    <w:p w:rsidR="006743C8" w:rsidRPr="00BF5EDD" w:rsidRDefault="006743C8" w:rsidP="006743C8">
      <w:pPr>
        <w:ind w:left="720"/>
      </w:pPr>
      <w:r>
        <w:rPr>
          <w:b/>
        </w:rPr>
        <w:lastRenderedPageBreak/>
        <w:t>Keyword</w:t>
      </w:r>
      <w:r>
        <w:t xml:space="preserve"> – keywords are reserved words that the language pre-defines and are key to the language itself. IF, ELSE, TRY, and IMPORT are all examples of keywords in Python</w:t>
      </w:r>
    </w:p>
    <w:p w:rsidR="006743C8" w:rsidRPr="00BF5EDD" w:rsidRDefault="006743C8" w:rsidP="006743C8">
      <w:r>
        <w:rPr>
          <w:b/>
        </w:rPr>
        <w:t>Code Block</w:t>
      </w:r>
      <w:r>
        <w:t xml:space="preserve"> – a logical area of the code that is one part of the overall program. Blocks in Python are usually started with the “try:” keyword</w:t>
      </w:r>
    </w:p>
    <w:p w:rsidR="006743C8" w:rsidRDefault="006743C8" w:rsidP="006743C8"/>
    <w:p w:rsidR="006743C8" w:rsidRDefault="006743C8" w:rsidP="006743C8">
      <w:r>
        <w:br w:type="page"/>
      </w:r>
    </w:p>
    <w:bookmarkStart w:id="4" w:name="_Toc511293817"/>
    <w:p w:rsidR="006743C8" w:rsidRDefault="006743C8" w:rsidP="006743C8">
      <w:pPr>
        <w:pStyle w:val="Heading1"/>
      </w:pPr>
      <w:r>
        <w:rPr>
          <w:noProof/>
        </w:rPr>
        <w:lastRenderedPageBreak/>
        <mc:AlternateContent>
          <mc:Choice Requires="wps">
            <w:drawing>
              <wp:anchor distT="0" distB="0" distL="114300" distR="114300" simplePos="0" relativeHeight="251672576" behindDoc="0" locked="0" layoutInCell="1" allowOverlap="1" wp14:anchorId="34164201" wp14:editId="54EEDFFA">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6743C8" w:rsidRPr="00A5456B" w:rsidRDefault="006743C8" w:rsidP="006743C8">
                            <w:pPr>
                              <w:pStyle w:val="Caption"/>
                              <w:rPr>
                                <w:b/>
                                <w:caps/>
                                <w:noProof/>
                                <w:color w:val="2A2A2A" w:themeColor="text2"/>
                                <w:sz w:val="90"/>
                              </w:rPr>
                            </w:pPr>
                            <w:r>
                              <w:t>What's In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64201"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6743C8" w:rsidRPr="00A5456B" w:rsidRDefault="006743C8" w:rsidP="006743C8">
                      <w:pPr>
                        <w:pStyle w:val="Caption"/>
                        <w:rPr>
                          <w:b/>
                          <w:caps/>
                          <w:noProof/>
                          <w:color w:val="2A2A2A" w:themeColor="text2"/>
                          <w:sz w:val="90"/>
                        </w:rPr>
                      </w:pPr>
                      <w:r>
                        <w:t xml:space="preserve">What's </w:t>
                      </w:r>
                      <w:proofErr w:type="gramStart"/>
                      <w:r>
                        <w:t>In</w:t>
                      </w:r>
                      <w:proofErr w:type="gramEnd"/>
                      <w:r>
                        <w:t xml:space="preserve"> The Box!?</w:t>
                      </w:r>
                    </w:p>
                  </w:txbxContent>
                </v:textbox>
              </v:shape>
            </w:pict>
          </mc:Fallback>
        </mc:AlternateContent>
      </w:r>
      <w:r>
        <w:rPr>
          <w:noProof/>
        </w:rPr>
        <w:drawing>
          <wp:anchor distT="0" distB="0" distL="114300" distR="114300" simplePos="0" relativeHeight="251671552" behindDoc="0" locked="0" layoutInCell="1" allowOverlap="1" wp14:anchorId="6B135BD3" wp14:editId="60B69DF8">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8D717B9" wp14:editId="4EB5EBDF">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426B7C8" wp14:editId="4C655177">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F16B9"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5F32BF4" wp14:editId="3CEA14CB">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347B7" id="Straight Arrow Connector 4" o:spid="_x0000_s1026" type="#_x0000_t32" style="position:absolute;margin-left:114pt;margin-top:235pt;width:111pt;height:9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Pr>
          <w:noProof/>
        </w:rPr>
        <w:drawing>
          <wp:anchor distT="0" distB="0" distL="114300" distR="114300" simplePos="0" relativeHeight="251659264" behindDoc="0" locked="0" layoutInCell="1" allowOverlap="1" wp14:anchorId="7B2C91D3" wp14:editId="77E342EF">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t>Usefull information</w:t>
      </w:r>
      <w:bookmarkEnd w:id="4"/>
    </w:p>
    <w:p w:rsidR="006743C8" w:rsidRDefault="006743C8" w:rsidP="006743C8">
      <w:pPr>
        <w:pStyle w:val="Heading2"/>
      </w:pPr>
      <w:bookmarkStart w:id="5" w:name="_Toc511293818"/>
      <w:r>
        <w:rPr>
          <w:noProof/>
        </w:rPr>
        <w:drawing>
          <wp:anchor distT="0" distB="0" distL="114300" distR="114300" simplePos="0" relativeHeight="251661312" behindDoc="0" locked="0" layoutInCell="1" allowOverlap="1" wp14:anchorId="648BD19E" wp14:editId="62F591E8">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t>Parts list:</w:t>
      </w:r>
      <w:bookmarkEnd w:id="5"/>
    </w:p>
    <w:p w:rsidR="006743C8" w:rsidRDefault="006743C8" w:rsidP="006743C8">
      <w:r>
        <w:t xml:space="preserve">1 x Sound sensor: </w:t>
      </w:r>
    </w:p>
    <w:p w:rsidR="006743C8" w:rsidRDefault="006743C8" w:rsidP="006743C8">
      <w:r>
        <w:rPr>
          <w:noProof/>
        </w:rPr>
        <mc:AlternateContent>
          <mc:Choice Requires="wps">
            <w:drawing>
              <wp:anchor distT="0" distB="0" distL="114300" distR="114300" simplePos="0" relativeHeight="251665408" behindDoc="0" locked="0" layoutInCell="1" allowOverlap="1" wp14:anchorId="01EB66A0" wp14:editId="3ECCA679">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8BEA4" id="Straight Arrow Connector 10" o:spid="_x0000_s1026" type="#_x0000_t32" style="position:absolute;margin-left:158pt;margin-top:6.65pt;width:175pt;height:29.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Pr>
          <w:noProof/>
        </w:rPr>
        <w:drawing>
          <wp:anchor distT="0" distB="0" distL="114300" distR="114300" simplePos="0" relativeHeight="251662336" behindDoc="0" locked="0" layoutInCell="1" allowOverlap="1" wp14:anchorId="4C1B3917" wp14:editId="4B69FCA0">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t xml:space="preserve">1 x Breadboard: </w:t>
      </w:r>
    </w:p>
    <w:p w:rsidR="006743C8" w:rsidRDefault="006743C8" w:rsidP="006743C8">
      <w:r>
        <w:rPr>
          <w:noProof/>
        </w:rPr>
        <mc:AlternateContent>
          <mc:Choice Requires="wps">
            <w:drawing>
              <wp:anchor distT="0" distB="0" distL="114300" distR="114300" simplePos="0" relativeHeight="251666432" behindDoc="0" locked="0" layoutInCell="1" allowOverlap="1" wp14:anchorId="3C0D54BA" wp14:editId="66782BCD">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41F95" id="Straight Arrow Connector 11" o:spid="_x0000_s1026" type="#_x0000_t32" style="position:absolute;margin-left:78pt;margin-top:27.7pt;width:285pt;height:10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t>7 x Male to Female Wires:</w:t>
      </w:r>
      <w:r w:rsidRPr="009A034B">
        <w:rPr>
          <w:noProof/>
        </w:rPr>
        <w:t xml:space="preserve"> </w:t>
      </w:r>
    </w:p>
    <w:p w:rsidR="006743C8" w:rsidRDefault="006743C8" w:rsidP="006743C8">
      <w:r>
        <w:t>1 x Red LED:</w:t>
      </w:r>
      <w:r w:rsidRPr="009A034B">
        <w:rPr>
          <w:noProof/>
        </w:rPr>
        <w:t xml:space="preserve"> </w:t>
      </w:r>
    </w:p>
    <w:p w:rsidR="006743C8" w:rsidRDefault="006743C8" w:rsidP="006743C8">
      <w:r>
        <w:rPr>
          <w:noProof/>
        </w:rPr>
        <mc:AlternateContent>
          <mc:Choice Requires="wps">
            <w:drawing>
              <wp:anchor distT="0" distB="0" distL="114300" distR="114300" simplePos="0" relativeHeight="251667456" behindDoc="0" locked="0" layoutInCell="1" allowOverlap="1" wp14:anchorId="2B353536" wp14:editId="33471503">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83087" id="Straight Arrow Connector 12" o:spid="_x0000_s1026" type="#_x0000_t32" style="position:absolute;margin-left:90pt;margin-top:8.75pt;width:289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3360" behindDoc="0" locked="0" layoutInCell="1" allowOverlap="1" wp14:anchorId="48FDD700" wp14:editId="4D2DFCB5">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t>1 x Green LED:</w:t>
      </w:r>
      <w:r w:rsidRPr="009A034B">
        <w:rPr>
          <w:noProof/>
        </w:rPr>
        <w:t xml:space="preserve"> </w:t>
      </w:r>
    </w:p>
    <w:p w:rsidR="006743C8" w:rsidRPr="00D54C72" w:rsidRDefault="006743C8" w:rsidP="006743C8">
      <w:r>
        <w:rPr>
          <w:noProof/>
        </w:rPr>
        <mc:AlternateContent>
          <mc:Choice Requires="wps">
            <w:drawing>
              <wp:anchor distT="0" distB="0" distL="114300" distR="114300" simplePos="0" relativeHeight="251669504" behindDoc="0" locked="0" layoutInCell="1" allowOverlap="1" wp14:anchorId="78448032" wp14:editId="76F6F333">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49B2A" id="Straight Arrow Connector 14" o:spid="_x0000_s1026" type="#_x0000_t32" style="position:absolute;margin-left:204pt;margin-top:8.8pt;width:55pt;height:4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t>1 x Raspberry Pi with power cord:</w:t>
      </w:r>
    </w:p>
    <w:p w:rsidR="006743C8" w:rsidRPr="00D54C72" w:rsidRDefault="006743C8" w:rsidP="006743C8">
      <w:r>
        <w:rPr>
          <w:noProof/>
        </w:rPr>
        <w:drawing>
          <wp:anchor distT="0" distB="0" distL="114300" distR="114300" simplePos="0" relativeHeight="251668480" behindDoc="0" locked="0" layoutInCell="1" allowOverlap="1" wp14:anchorId="7ADCE13D" wp14:editId="06B9C8CA">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pPr>
        <w:rPr>
          <w:rFonts w:asciiTheme="majorHAnsi" w:hAnsiTheme="majorHAnsi" w:cstheme="majorBidi"/>
          <w:b/>
          <w:caps/>
          <w:color w:val="2A2A2A" w:themeColor="text2"/>
          <w:sz w:val="28"/>
          <w:szCs w:val="26"/>
        </w:rPr>
      </w:pPr>
      <w:r>
        <w:br w:type="page"/>
      </w:r>
    </w:p>
    <w:p w:rsidR="006743C8" w:rsidRDefault="006743C8" w:rsidP="006743C8">
      <w:pPr>
        <w:pStyle w:val="Heading2"/>
      </w:pPr>
      <w:bookmarkStart w:id="6" w:name="_Toc511293819"/>
      <w:r>
        <w:lastRenderedPageBreak/>
        <w:t>Raspberry Pi GPIO Pinout Diagram:</w:t>
      </w:r>
      <w:bookmarkEnd w:id="6"/>
    </w:p>
    <w:p w:rsidR="006743C8" w:rsidRDefault="006743C8" w:rsidP="006743C8"/>
    <w:p w:rsidR="006743C8" w:rsidRDefault="006743C8" w:rsidP="006743C8">
      <w:r>
        <w:rPr>
          <w:noProof/>
        </w:rPr>
        <mc:AlternateContent>
          <mc:Choice Requires="wps">
            <w:drawing>
              <wp:anchor distT="0" distB="0" distL="114300" distR="114300" simplePos="0" relativeHeight="251676672" behindDoc="0" locked="0" layoutInCell="1" allowOverlap="1" wp14:anchorId="2058A8F4" wp14:editId="04565BA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8A8F4"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743C8" w:rsidRDefault="006743C8" w:rsidP="006743C8">
                      <w:pPr>
                        <w:jc w:val="center"/>
                      </w:pPr>
                      <w:r>
                        <w:t>User Defined GPIO PIN</w:t>
                      </w:r>
                    </w:p>
                  </w:txbxContent>
                </v:textbox>
                <o:callout v:ext="edit" minusy="t"/>
              </v:shape>
            </w:pict>
          </mc:Fallback>
        </mc:AlternateContent>
      </w:r>
      <w:r>
        <w:rPr>
          <w:noProof/>
        </w:rPr>
        <w:drawing>
          <wp:anchor distT="0" distB="0" distL="114300" distR="114300" simplePos="0" relativeHeight="251670528" behindDoc="0" locked="0" layoutInCell="1" allowOverlap="1" wp14:anchorId="0005F1CE" wp14:editId="7F1A15CB">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r>
        <w:rPr>
          <w:noProof/>
        </w:rPr>
        <mc:AlternateContent>
          <mc:Choice Requires="wps">
            <w:drawing>
              <wp:anchor distT="0" distB="0" distL="114300" distR="114300" simplePos="0" relativeHeight="251680768" behindDoc="0" locked="0" layoutInCell="1" allowOverlap="1" wp14:anchorId="26C30229" wp14:editId="2236B870">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30229" id="Line Callout 2 (Border and Accent Bar) 30" o:spid="_x0000_s1028" type="#_x0000_t51" style="position:absolute;margin-left:-21.25pt;margin-top:137.9pt;width:79.5pt;height:7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6743C8" w:rsidRDefault="006743C8" w:rsidP="006743C8">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79744" behindDoc="0" locked="0" layoutInCell="1" allowOverlap="1" wp14:anchorId="284E567D" wp14:editId="6058BCEB">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567D" id="Line Callout 2 (Border and Accent Bar) 29" o:spid="_x0000_s1029" type="#_x0000_t51" style="position:absolute;margin-left:-21.25pt;margin-top:58.35pt;width:79.5pt;height:7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6743C8" w:rsidRDefault="006743C8" w:rsidP="006743C8">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78720" behindDoc="0" locked="0" layoutInCell="1" allowOverlap="1" wp14:anchorId="47547676" wp14:editId="0E5166B6">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7676" id="Line Callout 2 (Border and Accent Bar) 27" o:spid="_x0000_s1030" type="#_x0000_t51" style="position:absolute;margin-left:-25.4pt;margin-top:360.6pt;width:79.5pt;height:7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6743C8" w:rsidRDefault="006743C8" w:rsidP="006743C8">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77696" behindDoc="0" locked="0" layoutInCell="1" allowOverlap="1" wp14:anchorId="63DDFF6D" wp14:editId="569CD1FC">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DFF6D" id="Line Callout 2 (Border and Accent Bar) 26" o:spid="_x0000_s1031" type="#_x0000_t51" style="position:absolute;margin-left:458.5pt;margin-top:245.95pt;width:79.5pt;height:7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6743C8" w:rsidRDefault="006743C8" w:rsidP="006743C8">
                      <w:pPr>
                        <w:jc w:val="center"/>
                      </w:pPr>
                      <w:r>
                        <w:t>Common Ground PIN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930A522" wp14:editId="3A3BFB78">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9094B" id="Oval 22" o:spid="_x0000_s1026" style="position:absolute;margin-left:38.45pt;margin-top:233.65pt;width:63.65pt;height:99.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br w:type="page"/>
      </w:r>
    </w:p>
    <w:p w:rsidR="006743C8" w:rsidRDefault="006743C8" w:rsidP="006743C8">
      <w:pPr>
        <w:pStyle w:val="Heading2"/>
        <w:rPr>
          <w:noProof/>
        </w:rPr>
      </w:pPr>
      <w:bookmarkStart w:id="7" w:name="_Toc511293820"/>
      <w:r>
        <w:lastRenderedPageBreak/>
        <w:t>Wiring Pictures to help you get wired:</w:t>
      </w:r>
      <w:bookmarkEnd w:id="7"/>
      <w:r w:rsidRPr="00AE7F3F">
        <w:rPr>
          <w:noProof/>
        </w:rPr>
        <w:t xml:space="preserve"> </w:t>
      </w:r>
    </w:p>
    <w:p w:rsidR="006743C8" w:rsidRPr="00CF3943" w:rsidRDefault="006743C8" w:rsidP="006743C8"/>
    <w:p w:rsidR="006743C8" w:rsidRDefault="006743C8" w:rsidP="006743C8">
      <w:r w:rsidRPr="00CF3943">
        <w:rPr>
          <w:noProof/>
        </w:rPr>
        <w:drawing>
          <wp:inline distT="0" distB="0" distL="0" distR="0" wp14:anchorId="2A2AF693" wp14:editId="4D421FEC">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6743C8" w:rsidRPr="00AE7F3F" w:rsidRDefault="006743C8" w:rsidP="006743C8">
      <w:r>
        <w:rPr>
          <w:noProof/>
        </w:rPr>
        <w:lastRenderedPageBreak/>
        <w:drawing>
          <wp:anchor distT="0" distB="0" distL="114300" distR="114300" simplePos="0" relativeHeight="251673600" behindDoc="0" locked="0" layoutInCell="1" allowOverlap="1" wp14:anchorId="7CCF7540" wp14:editId="3DD21442">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743C8" w:rsidRDefault="006743C8" w:rsidP="006743C8">
      <w:r>
        <w:rPr>
          <w:noProof/>
        </w:rPr>
        <w:lastRenderedPageBreak/>
        <w:drawing>
          <wp:inline distT="0" distB="0" distL="0" distR="0" wp14:anchorId="3F5FF321" wp14:editId="5EFF19F2">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743C8" w:rsidRDefault="006743C8" w:rsidP="006743C8">
      <w:r>
        <w:br w:type="page"/>
      </w:r>
    </w:p>
    <w:p w:rsidR="006743C8" w:rsidRDefault="006743C8" w:rsidP="006743C8">
      <w:pPr>
        <w:pStyle w:val="Heading1"/>
      </w:pPr>
      <w:bookmarkStart w:id="8" w:name="_Toc511293821"/>
      <w:r>
        <w:lastRenderedPageBreak/>
        <w:t>Step-By-step reference</w:t>
      </w:r>
      <w:bookmarkEnd w:id="8"/>
    </w:p>
    <w:p w:rsidR="006743C8" w:rsidRDefault="006743C8" w:rsidP="006743C8">
      <w:r>
        <w:t xml:space="preserve">I will be walking the group through the following commands as we progress through the workshop, but this way you can get caught up if you get lost (or sprint ahead if we are going too slow). Also, this will be stored on the github repository, so you can repeat this workshop on your own without me telling you what to do! </w:t>
      </w:r>
    </w:p>
    <w:p w:rsidR="006743C8" w:rsidRDefault="006743C8" w:rsidP="006743C8">
      <w:r>
        <w:t>To use these steps:</w:t>
      </w:r>
    </w:p>
    <w:p w:rsidR="006743C8" w:rsidRDefault="006743C8" w:rsidP="006743C8">
      <w:pPr>
        <w:pStyle w:val="ListParagraph"/>
        <w:numPr>
          <w:ilvl w:val="0"/>
          <w:numId w:val="19"/>
        </w:numPr>
        <w:rPr>
          <w:i w:val="0"/>
        </w:rPr>
      </w:pPr>
      <w:r w:rsidRPr="007A26B0">
        <w:rPr>
          <w:i w:val="0"/>
        </w:rPr>
        <w:t xml:space="preserve">the line in the </w:t>
      </w:r>
      <w:r w:rsidRPr="00C76DB3">
        <w:rPr>
          <w:rFonts w:ascii="Courier" w:hAnsi="Courier"/>
          <w:i w:val="0"/>
        </w:rPr>
        <w:t>preformatted font</w:t>
      </w:r>
      <w:r w:rsidRPr="007A26B0">
        <w:rPr>
          <w:rFonts w:ascii="Rockwell" w:hAnsi="Rockwell"/>
          <w:i w:val="0"/>
        </w:rPr>
        <w:t xml:space="preserve"> </w:t>
      </w:r>
      <w:r w:rsidRPr="007A26B0">
        <w:rPr>
          <w:i w:val="0"/>
        </w:rPr>
        <w:t>tells you the command string to type.</w:t>
      </w:r>
    </w:p>
    <w:p w:rsidR="006743C8" w:rsidRDefault="006743C8" w:rsidP="006743C8">
      <w:pPr>
        <w:pStyle w:val="ListParagraph"/>
        <w:numPr>
          <w:ilvl w:val="0"/>
          <w:numId w:val="19"/>
        </w:numPr>
        <w:rPr>
          <w:i w:val="0"/>
        </w:rPr>
      </w:pPr>
      <w:r>
        <w:rPr>
          <w:i w:val="0"/>
        </w:rPr>
        <w:t>After you type in the command, press ENTER or Return on your keyboard</w:t>
      </w:r>
    </w:p>
    <w:p w:rsidR="006743C8" w:rsidRPr="007A26B0" w:rsidRDefault="006743C8" w:rsidP="006743C8">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6743C8" w:rsidRDefault="006743C8" w:rsidP="006743C8"/>
    <w:p w:rsidR="006743C8" w:rsidRDefault="006743C8" w:rsidP="006743C8">
      <w:pPr>
        <w:pStyle w:val="Heading2"/>
      </w:pPr>
      <w:bookmarkStart w:id="9" w:name="_Toc511293822"/>
      <w:r>
        <w:t>Commands</w:t>
      </w:r>
      <w:bookmarkEnd w:id="9"/>
    </w:p>
    <w:p w:rsidR="006743C8" w:rsidRDefault="006743C8" w:rsidP="006743C8">
      <w:r>
        <w:t>Here are the commands we will perform, in order, with the place the command is performed:</w:t>
      </w:r>
    </w:p>
    <w:p w:rsidR="006743C8" w:rsidRDefault="006743C8" w:rsidP="006743C8">
      <w:pPr>
        <w:rPr>
          <w:b/>
        </w:rPr>
      </w:pPr>
      <w:r w:rsidRPr="000E5BFA">
        <w:rPr>
          <w:b/>
        </w:rPr>
        <w:lastRenderedPageBreak/>
        <w:t>On your laptop</w:t>
      </w:r>
      <w:r>
        <w:rPr>
          <w:b/>
        </w:rPr>
        <w:t xml:space="preserve"> - either inside the putty application (windows) or in terminal (Mac)</w:t>
      </w:r>
      <w:r w:rsidRPr="000E5BFA">
        <w:rPr>
          <w:b/>
        </w:rPr>
        <w:t>:</w:t>
      </w:r>
    </w:p>
    <w:p w:rsidR="006743C8" w:rsidRPr="00201C15" w:rsidRDefault="006743C8" w:rsidP="006743C8">
      <w:pPr>
        <w:rPr>
          <w:rFonts w:ascii="Courier" w:hAnsi="Courier"/>
        </w:rPr>
      </w:pPr>
      <w:r w:rsidRPr="00201C15">
        <w:rPr>
          <w:rFonts w:ascii="Courier" w:hAnsi="Courier"/>
        </w:rPr>
        <w:t xml:space="preserve">ssh </w:t>
      </w:r>
      <w:r w:rsidR="00201C15">
        <w:rPr>
          <w:rFonts w:ascii="Courier" w:hAnsi="Courier"/>
        </w:rPr>
        <w:t>pi@x.x.x.x</w:t>
      </w:r>
    </w:p>
    <w:p w:rsidR="006743C8" w:rsidRDefault="006743C8" w:rsidP="006743C8">
      <w:r>
        <w:t>(in the workshop your IP is written on the box the parts are in)</w:t>
      </w:r>
    </w:p>
    <w:p w:rsidR="006743C8" w:rsidRDefault="006743C8" w:rsidP="006743C8">
      <w:pPr>
        <w:rPr>
          <w:rFonts w:ascii="Rockwell" w:hAnsi="Rockwell"/>
        </w:rPr>
      </w:pPr>
      <w:r>
        <w:t xml:space="preserve">When prompted for the password, it is:  </w:t>
      </w:r>
      <w:r w:rsidRPr="00201C15">
        <w:rPr>
          <w:rFonts w:ascii="Courier" w:hAnsi="Courier"/>
        </w:rPr>
        <w:t>raspberry</w:t>
      </w:r>
    </w:p>
    <w:p w:rsidR="006743C8" w:rsidRDefault="006743C8" w:rsidP="006743C8">
      <w:pPr>
        <w:rPr>
          <w:rFonts w:asciiTheme="majorHAnsi" w:hAnsiTheme="majorHAnsi"/>
        </w:rPr>
      </w:pPr>
      <w:r>
        <w:rPr>
          <w:rFonts w:asciiTheme="majorHAnsi" w:hAnsiTheme="majorHAnsi"/>
        </w:rPr>
        <w:t xml:space="preserve">Your new prompt will be: </w:t>
      </w:r>
      <w:r w:rsidRPr="00201C15">
        <w:rPr>
          <w:rFonts w:ascii="Courier" w:hAnsi="Courier"/>
        </w:rPr>
        <w:t>charrold303_pixx</w:t>
      </w:r>
      <w:r w:rsidR="00471B70">
        <w:rPr>
          <w:rFonts w:ascii="Courier" w:hAnsi="Courier"/>
        </w:rPr>
        <w:t xml:space="preserve"> &gt;</w:t>
      </w:r>
      <w:r>
        <w:rPr>
          <w:rFonts w:asciiTheme="majorHAnsi" w:hAnsiTheme="majorHAnsi"/>
        </w:rPr>
        <w:t xml:space="preserve"> &lt;- where xx is a number. If you see that at the front of your command prompt you are ready to proceed to the next step.</w:t>
      </w:r>
    </w:p>
    <w:p w:rsidR="006743C8" w:rsidRDefault="00130126" w:rsidP="006743C8">
      <w:r>
        <w:rPr>
          <w:rFonts w:asciiTheme="majorHAnsi" w:hAnsiTheme="majorHAnsi"/>
        </w:rPr>
        <w:t>We will be writing the code locally on your own system in whatever editor you wish.</w:t>
      </w:r>
      <w:r w:rsidR="00471B70">
        <w:rPr>
          <w:rFonts w:asciiTheme="majorHAnsi" w:hAnsiTheme="majorHAnsi"/>
        </w:rPr>
        <w:t xml:space="preserve"> (I will suggest a few free ones in our session.)</w:t>
      </w:r>
      <w:r>
        <w:rPr>
          <w:rFonts w:asciiTheme="majorHAnsi" w:hAnsiTheme="majorHAnsi"/>
        </w:rPr>
        <w:t xml:space="preserve"> The code is on the next couple of pages, and we will walk through it together while people type it in</w:t>
      </w:r>
      <w:r w:rsidR="00471B70">
        <w:rPr>
          <w:rFonts w:asciiTheme="majorHAnsi" w:hAnsiTheme="majorHAnsi"/>
        </w:rPr>
        <w:t>.</w:t>
      </w:r>
    </w:p>
    <w:p w:rsidR="006743C8" w:rsidRPr="00CC222E" w:rsidRDefault="006743C8" w:rsidP="006743C8"/>
    <w:p w:rsidR="006743C8" w:rsidRDefault="006743C8" w:rsidP="00130126">
      <w:pPr>
        <w:pStyle w:val="Heading2"/>
      </w:pPr>
      <w:bookmarkStart w:id="10" w:name="_Toc511293823"/>
      <w:r>
        <w:t>The code:</w:t>
      </w:r>
      <w:bookmarkEnd w:id="10"/>
    </w:p>
    <w:p w:rsidR="006743C8" w:rsidRDefault="006743C8" w:rsidP="006743C8">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r w:rsidR="00853BCA">
        <w:t xml:space="preserve"> I left spaces AFTER wrapped lines just for readability, but they do not need to be in your code when done!</w:t>
      </w:r>
    </w:p>
    <w:p w:rsidR="006743C8" w:rsidRDefault="006743C8" w:rsidP="006743C8">
      <w:r>
        <w:t xml:space="preserve">You can also skip the lines that start with </w:t>
      </w:r>
      <w:r w:rsidRPr="00471B70">
        <w:rPr>
          <w:rFonts w:ascii="Courier" w:hAnsi="Courier"/>
          <w:color w:val="000000" w:themeColor="text1"/>
        </w:rPr>
        <w:t>print</w:t>
      </w:r>
      <w:r w:rsidRPr="00471B70">
        <w:rPr>
          <w:color w:val="000000" w:themeColor="text1"/>
        </w:rPr>
        <w:t xml:space="preserve"> </w:t>
      </w:r>
      <w:r>
        <w:t>if you wish</w:t>
      </w:r>
      <w:r w:rsidR="00471B70">
        <w:t xml:space="preserve"> to enter it in faster</w:t>
      </w:r>
      <w:r>
        <w:t>, but your application will not perform any notifications without them. This is OK if you trust it to run clean all the time. You will notice I am not the trusting sort…</w:t>
      </w:r>
    </w:p>
    <w:p w:rsidR="00853BCA" w:rsidRDefault="006743C8" w:rsidP="00853BCA">
      <w:r>
        <w:t>You can skip the comments – lines that start with a # they are there to tell you what the actual commands do. The total of uncommented lines is around 50. We will input them together with the class, but you can skip ahead if you wish.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001: import RPi.GPIO as GPIO</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002: import os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003: import 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004: from decimal import Decimal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005: import math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006: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007: print("Preparing to monitor sound levels")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008: print("You can gracefully exit the program by pressing ctrl-C")</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009: print("Readying Web Output File")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010: web_file = "/var/www/html/table.shtml"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011: with open(web_file + '.new', 'w') as f_output: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012: </w:t>
      </w:r>
      <w:r w:rsidRPr="006743C8">
        <w:rPr>
          <w:rFonts w:ascii="Courier" w:hAnsi="Courier" w:cstheme="minorBidi"/>
          <w:b w:val="0"/>
          <w:caps w:val="0"/>
          <w:color w:val="5F5F5F" w:themeColor="text2" w:themeTint="BF"/>
          <w:sz w:val="24"/>
          <w:szCs w:val="24"/>
        </w:rPr>
        <w:tab/>
        <w:t>f_output.write("")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013: </w:t>
      </w:r>
      <w:r w:rsidRPr="006743C8">
        <w:rPr>
          <w:rFonts w:ascii="Courier" w:hAnsi="Courier" w:cstheme="minorBidi"/>
          <w:b w:val="0"/>
          <w:caps w:val="0"/>
          <w:color w:val="5F5F5F" w:themeColor="text2" w:themeTint="BF"/>
          <w:sz w:val="24"/>
          <w:szCs w:val="24"/>
        </w:rPr>
        <w:tab/>
        <w:t>os.rename(web_file + '.new', web_file)</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014: Loud_Count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015: louds_per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016: per_detected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017: time_loop = 5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018: stime = time.time() </w:t>
      </w:r>
    </w:p>
    <w:p w:rsidR="00853BCA"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019: etime = stime + time_loop </w:t>
      </w:r>
    </w:p>
    <w:p w:rsidR="004E71B6"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020: ptime = time.ctime()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021: Loops_Tot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022: loop_count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023: max_loop = 10000000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024: a_threshold = .00000001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025: sensor_in = 18</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026: red_led = 21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027: green_led = 20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028: GPIO.setmode(GPIO.BCM)</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029: GPIO.setup(red_led,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030: GPIO.setup(green_led,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031: GPIO.setup(sensor_in, GPIO.IN)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032: GPIO.output(green_led,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033: GPIO.output(red_led,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034: GPIO.output(green_led,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035: print("GPIO set. Service ready. Initiating Detection Protocol.")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036: GPIO.add_event_detect(sensor_in, GPIO.RISING, bouncetime=300)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037: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038: def dowork(sensor_in):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039: </w:t>
      </w:r>
      <w:r w:rsidRPr="006743C8">
        <w:rPr>
          <w:rFonts w:ascii="Courier" w:hAnsi="Courier" w:cstheme="minorBidi"/>
          <w:b w:val="0"/>
          <w:caps w:val="0"/>
          <w:color w:val="5F5F5F" w:themeColor="text2" w:themeTint="BF"/>
          <w:sz w:val="24"/>
          <w:szCs w:val="24"/>
        </w:rPr>
        <w:tab/>
        <w:t>global Loud_Count, loop_count, per_detected, max_loop, louds_per</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040: </w:t>
      </w:r>
      <w:r w:rsidRPr="006743C8">
        <w:rPr>
          <w:rFonts w:ascii="Courier" w:hAnsi="Courier" w:cstheme="minorBidi"/>
          <w:b w:val="0"/>
          <w:caps w:val="0"/>
          <w:color w:val="5F5F5F" w:themeColor="text2" w:themeTint="BF"/>
          <w:sz w:val="24"/>
          <w:szCs w:val="24"/>
        </w:rPr>
        <w:tab/>
        <w:t>if GPIO.input(sensor_in):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GPIO.output(red_led,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Loud_Count = Loud_Count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louds_per = louds_per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per_detected = Decimal(louds_per) / Decimal(loop_count)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per_detected = round(per_detected,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per_detected &gt; a_threshold:</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print("REALLY PRETTY LOUD! Detect vs Threshold: " + str(per_detected) + " / " + str(a_threshold))</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print(str(loop_count) + "loops vs " + str(louds_per)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print("Meh. Some noise. Detect vs Threshold: " + str(per_detected) + " / " + str(a_threshold))</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print(str(loop_count) + "loops vs " + str(louds_per)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052: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053: try:</w:t>
      </w:r>
      <w:r w:rsidRPr="006743C8">
        <w:rPr>
          <w:rFonts w:ascii="Courier" w:hAnsi="Courier" w:cstheme="minorBidi"/>
          <w:b w:val="0"/>
          <w:caps w:val="0"/>
          <w:color w:val="5F5F5F" w:themeColor="text2" w:themeTint="BF"/>
          <w:sz w:val="24"/>
          <w:szCs w:val="24"/>
        </w:rPr>
        <w:tab/>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054: </w:t>
      </w:r>
      <w:r w:rsidRPr="006743C8">
        <w:rPr>
          <w:rFonts w:ascii="Courier" w:hAnsi="Courier" w:cstheme="minorBidi"/>
          <w:b w:val="0"/>
          <w:caps w:val="0"/>
          <w:color w:val="5F5F5F" w:themeColor="text2" w:themeTint="BF"/>
          <w:sz w:val="24"/>
          <w:szCs w:val="24"/>
        </w:rPr>
        <w:tab/>
        <w:t xml:space="preserve">etime = time.time() + time_loop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055: </w:t>
      </w:r>
      <w:r w:rsidRPr="006743C8">
        <w:rPr>
          <w:rFonts w:ascii="Courier" w:hAnsi="Courier" w:cstheme="minorBidi"/>
          <w:b w:val="0"/>
          <w:caps w:val="0"/>
          <w:color w:val="5F5F5F" w:themeColor="text2" w:themeTint="BF"/>
          <w:sz w:val="24"/>
          <w:szCs w:val="24"/>
        </w:rPr>
        <w:tab/>
        <w:t>while(True): #time.time() &lt; etime: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loop_count = loop_count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Loops_Tot = Loops_Tot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GPIO.event_detected(sensor_in):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dowork(sensor_in)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060: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GPIO.remove_event_detect(sensor_in)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time.sleep(0.25)</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GPIO.add_event_detect(sensor_in, GPIO.RISING, bouncetime=300)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time.time() &gt; etime: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with open(web_file, 'a') as f_output: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louds_per &gt; 5:</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if louds_per &gt;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f_output.write("&lt;tr&gt;&lt;td align=center bgcolor=red&gt;&lt;font color=white&gt;On " + str(ptime) + ", it was Loud!!&lt;/td&gt;&lt;td align=center bgcolor=red&gt;&lt;font color=white&gt;" + str(louds_per) + "&lt;/font&gt;&lt;/td&gt;&lt;/tr&gt;")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f_output.write("&lt;tr&gt;&lt;td align=center bgcolor=orange&gt;&lt;font color=white&gt;On " + str(ptime) + ", it was a little loud.&lt;/td&gt;&lt;td align=center bgcolor=orange&gt;&lt;font color=white&gt;" + str(louds_per) + "&lt;/font&gt;&lt;/td&gt;&lt;/tr&gt;")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f_output.write("&lt;tr&gt;&lt;td align=center bgcolor=green&gt;&lt;font color=white&gt;On " + str(ptime) + ", it was pretty quiet.&lt;/td&gt;&lt;td align=center bgcolor=green&gt;&lt;font color=white&gt;" + str(louds_per) + "&lt;/font&gt;&lt;/td&gt;&lt;/tr&gt;")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print("Reseting Counters")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loop_count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louds_per = 0</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077: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etime = time.time() + time_loop </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ptime = time.ctime(etime)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GPIO.output(red_led,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081: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082: except (KeyboardInterrupt, SystemExit):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083: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084: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085: </w:t>
      </w:r>
      <w:r w:rsidRPr="006743C8">
        <w:rPr>
          <w:rFonts w:ascii="Courier" w:hAnsi="Courier" w:cstheme="minorBidi"/>
          <w:b w:val="0"/>
          <w:caps w:val="0"/>
          <w:color w:val="5F5F5F" w:themeColor="text2" w:themeTint="BF"/>
          <w:sz w:val="24"/>
          <w:szCs w:val="24"/>
        </w:rPr>
        <w:tab/>
        <w:t>print("System Reset on Keyboard Command or SysExit")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086: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087: </w:t>
      </w:r>
      <w:r w:rsidRPr="006743C8">
        <w:rPr>
          <w:rFonts w:ascii="Courier" w:hAnsi="Courier" w:cstheme="minorBidi"/>
          <w:b w:val="0"/>
          <w:caps w:val="0"/>
          <w:color w:val="5F5F5F" w:themeColor="text2" w:themeTint="BF"/>
          <w:sz w:val="24"/>
          <w:szCs w:val="24"/>
        </w:rPr>
        <w:tab/>
        <w:t>print("Total Noises Detected: " + str(Loud_Count))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088: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089: </w:t>
      </w:r>
      <w:r w:rsidRPr="006743C8">
        <w:rPr>
          <w:rFonts w:ascii="Courier" w:hAnsi="Courier" w:cstheme="minorBidi"/>
          <w:b w:val="0"/>
          <w:caps w:val="0"/>
          <w:color w:val="5F5F5F" w:themeColor="text2" w:themeTint="BF"/>
          <w:sz w:val="24"/>
          <w:szCs w:val="24"/>
        </w:rPr>
        <w:tab/>
        <w:t>print("Total loops run: " + str(Loops_Tot))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090: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091: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092: </w:t>
      </w:r>
      <w:r w:rsidRPr="006743C8">
        <w:rPr>
          <w:rFonts w:ascii="Courier" w:hAnsi="Courier" w:cstheme="minorBidi"/>
          <w:b w:val="0"/>
          <w:caps w:val="0"/>
          <w:color w:val="5F5F5F" w:themeColor="text2" w:themeTint="BF"/>
          <w:sz w:val="24"/>
          <w:szCs w:val="24"/>
        </w:rPr>
        <w:tab/>
        <w:t>GPIO.cleanup()</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093: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094: 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095: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096: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097: </w:t>
      </w:r>
      <w:r w:rsidRPr="006743C8">
        <w:rPr>
          <w:rFonts w:ascii="Courier" w:hAnsi="Courier" w:cstheme="minorBidi"/>
          <w:b w:val="0"/>
          <w:caps w:val="0"/>
          <w:color w:val="5F5F5F" w:themeColor="text2" w:themeTint="BF"/>
          <w:sz w:val="24"/>
          <w:szCs w:val="24"/>
        </w:rPr>
        <w:tab/>
        <w:t>print("System Reset for some reason")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098: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099: </w:t>
      </w:r>
      <w:r w:rsidRPr="006743C8">
        <w:rPr>
          <w:rFonts w:ascii="Courier" w:hAnsi="Courier" w:cstheme="minorBidi"/>
          <w:b w:val="0"/>
          <w:caps w:val="0"/>
          <w:color w:val="5F5F5F" w:themeColor="text2" w:themeTint="BF"/>
          <w:sz w:val="24"/>
          <w:szCs w:val="24"/>
        </w:rPr>
        <w:tab/>
        <w:t>print("Total Noises Detected: " + str(Loud_Count))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100: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101: </w:t>
      </w:r>
      <w:r w:rsidRPr="006743C8">
        <w:rPr>
          <w:rFonts w:ascii="Courier" w:hAnsi="Courier" w:cstheme="minorBidi"/>
          <w:b w:val="0"/>
          <w:caps w:val="0"/>
          <w:color w:val="5F5F5F" w:themeColor="text2" w:themeTint="BF"/>
          <w:sz w:val="24"/>
          <w:szCs w:val="24"/>
        </w:rPr>
        <w:tab/>
        <w:t>print("Total loops run: " + str(Loops_Tot))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102: </w:t>
      </w:r>
      <w:r w:rsidRPr="006743C8">
        <w:rPr>
          <w:rFonts w:ascii="Courier" w:hAnsi="Courier" w:cstheme="minorBidi"/>
          <w:b w:val="0"/>
          <w:caps w:val="0"/>
          <w:color w:val="5F5F5F" w:themeColor="text2" w:themeTint="BF"/>
          <w:sz w:val="24"/>
          <w:szCs w:val="24"/>
        </w:rPr>
        <w:tab/>
        <w:t>print("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103: </w:t>
      </w:r>
      <w:r w:rsidRPr="006743C8">
        <w:rPr>
          <w:rFonts w:ascii="Courier" w:hAnsi="Courier" w:cstheme="minorBidi"/>
          <w:b w:val="0"/>
          <w:caps w:val="0"/>
          <w:color w:val="5F5F5F" w:themeColor="text2" w:themeTint="BF"/>
          <w:sz w:val="24"/>
          <w:szCs w:val="24"/>
        </w:rPr>
        <w:tab/>
        <w:t>print("-------------------------------------------")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104: </w:t>
      </w:r>
      <w:r w:rsidRPr="006743C8">
        <w:rPr>
          <w:rFonts w:ascii="Courier" w:hAnsi="Courier" w:cstheme="minorBidi"/>
          <w:b w:val="0"/>
          <w:caps w:val="0"/>
          <w:color w:val="5F5F5F" w:themeColor="text2" w:themeTint="BF"/>
          <w:sz w:val="24"/>
          <w:szCs w:val="24"/>
        </w:rPr>
        <w:tab/>
        <w:t>GPIO.cleanup()</w:t>
      </w:r>
    </w:p>
    <w:p w:rsidR="006743C8" w:rsidRPr="006743C8" w:rsidRDefault="006743C8" w:rsidP="006743C8">
      <w:pPr>
        <w:pStyle w:val="Heading2"/>
        <w:ind w:left="-360" w:right="-450"/>
        <w:rPr>
          <w:rFonts w:ascii="Courier" w:hAnsi="Courier"/>
          <w:b w:val="0"/>
        </w:rPr>
      </w:pPr>
      <w:r w:rsidRPr="006743C8">
        <w:rPr>
          <w:rFonts w:ascii="Courier" w:hAnsi="Courier" w:cstheme="minorBidi"/>
          <w:b w:val="0"/>
          <w:caps w:val="0"/>
          <w:color w:val="5F5F5F" w:themeColor="text2" w:themeTint="BF"/>
          <w:sz w:val="24"/>
          <w:szCs w:val="24"/>
        </w:rPr>
        <w:t>105:</w:t>
      </w:r>
    </w:p>
    <w:p w:rsidR="006743C8" w:rsidRDefault="006743C8" w:rsidP="006743C8">
      <w:pPr>
        <w:pStyle w:val="Heading2"/>
      </w:pPr>
      <w:bookmarkStart w:id="11" w:name="_Toc511293824"/>
    </w:p>
    <w:p w:rsidR="006743C8" w:rsidRDefault="006743C8" w:rsidP="006743C8">
      <w:pPr>
        <w:pStyle w:val="Heading2"/>
      </w:pPr>
    </w:p>
    <w:p w:rsidR="006743C8" w:rsidRDefault="006743C8">
      <w:pPr>
        <w:rPr>
          <w:rFonts w:asciiTheme="majorHAnsi" w:hAnsiTheme="majorHAnsi" w:cstheme="majorBidi"/>
          <w:b/>
          <w:caps/>
          <w:color w:val="2A2A2A" w:themeColor="text2"/>
          <w:sz w:val="28"/>
          <w:szCs w:val="26"/>
        </w:rPr>
      </w:pPr>
      <w:r>
        <w:br w:type="page"/>
      </w:r>
    </w:p>
    <w:p w:rsidR="006743C8" w:rsidRDefault="006743C8" w:rsidP="006743C8">
      <w:pPr>
        <w:pStyle w:val="Heading2"/>
      </w:pPr>
      <w:r>
        <w:lastRenderedPageBreak/>
        <w:t>Commands continued:</w:t>
      </w:r>
      <w:bookmarkEnd w:id="11"/>
    </w:p>
    <w:p w:rsidR="00130126" w:rsidRDefault="006743C8" w:rsidP="00130126">
      <w:r>
        <w:t xml:space="preserve">When you have finished entering your code </w:t>
      </w:r>
      <w:r w:rsidR="00130126">
        <w:t>we need to get it over onto the Raspberry Pi to actually execute it there. If you are a mac user, you will need to open a new terminal window, and execute:</w:t>
      </w:r>
    </w:p>
    <w:p w:rsidR="00201C15" w:rsidRDefault="00201C15" w:rsidP="00130126">
      <w:pPr>
        <w:rPr>
          <w:rFonts w:ascii="Courier" w:hAnsi="Courier"/>
        </w:rPr>
      </w:pPr>
      <w:r>
        <w:rPr>
          <w:rFonts w:ascii="Courier" w:hAnsi="Courier"/>
        </w:rPr>
        <w:t>s</w:t>
      </w:r>
      <w:r w:rsidR="00130126" w:rsidRPr="00201C15">
        <w:rPr>
          <w:rFonts w:ascii="Courier" w:hAnsi="Courier"/>
        </w:rPr>
        <w:t xml:space="preserve">cp /THE/PATH/TO/yourfile.py </w:t>
      </w:r>
      <w:hyperlink r:id="rId25" w:history="1">
        <w:r w:rsidRPr="00201C15">
          <w:rPr>
            <w:rStyle w:val="Hyperlink"/>
            <w:rFonts w:ascii="Courier" w:hAnsi="Courier"/>
          </w:rPr>
          <w:t>pi@x.x.x.x</w:t>
        </w:r>
      </w:hyperlink>
      <w:r w:rsidRPr="00201C15">
        <w:rPr>
          <w:rFonts w:ascii="Courier" w:hAnsi="Courier"/>
        </w:rPr>
        <w:t xml:space="preserve"> </w:t>
      </w:r>
    </w:p>
    <w:p w:rsidR="00130126" w:rsidRPr="00201C15" w:rsidRDefault="00201C15" w:rsidP="00130126">
      <w:r w:rsidRPr="00201C15">
        <w:t>(where x.x.x.x is the ip address of your pi)</w:t>
      </w:r>
    </w:p>
    <w:p w:rsidR="00201C15" w:rsidRDefault="00201C15" w:rsidP="00130126">
      <w:r>
        <w:t>For Windows:</w:t>
      </w:r>
    </w:p>
    <w:p w:rsidR="00201C15" w:rsidRDefault="00201C15" w:rsidP="00130126">
      <w:r>
        <w:t>From the cmd prompt navigate to the directory putty is installed in (Applications/putty most likely). From there use this command (pscp is putty’s secure copy command):</w:t>
      </w:r>
    </w:p>
    <w:p w:rsidR="00130126" w:rsidRPr="00201C15" w:rsidRDefault="00201C15" w:rsidP="00130126">
      <w:pPr>
        <w:rPr>
          <w:rFonts w:ascii="Courier" w:hAnsi="Courier"/>
        </w:rPr>
      </w:pPr>
      <w:r>
        <w:rPr>
          <w:rFonts w:ascii="Courier" w:hAnsi="Courier"/>
        </w:rPr>
        <w:t>pscp /THE/PATH/TO/yourfile.py pi@x.x.x.x</w:t>
      </w:r>
    </w:p>
    <w:p w:rsidR="006D7B86" w:rsidRDefault="006D7B86" w:rsidP="00130126">
      <w:r>
        <w:t xml:space="preserve">You will be prompted on both platforms for the password which is </w:t>
      </w:r>
      <w:r w:rsidRPr="006D7B86">
        <w:rPr>
          <w:rFonts w:ascii="Courier" w:hAnsi="Courier"/>
        </w:rPr>
        <w:t>raspberry</w:t>
      </w:r>
    </w:p>
    <w:p w:rsidR="006D7B86" w:rsidRDefault="006D7B86" w:rsidP="00130126"/>
    <w:p w:rsidR="00130126" w:rsidRDefault="006D7B86" w:rsidP="00130126">
      <w:r>
        <w:t xml:space="preserve">To run your program, </w:t>
      </w:r>
      <w:r w:rsidR="00201C15">
        <w:t>go back to your terminal window that is logged into your pi and run:</w:t>
      </w:r>
    </w:p>
    <w:p w:rsidR="006743C8" w:rsidRPr="00201C15" w:rsidRDefault="006743C8" w:rsidP="006743C8">
      <w:pPr>
        <w:rPr>
          <w:rFonts w:ascii="Courier" w:hAnsi="Courier"/>
        </w:rPr>
      </w:pPr>
      <w:r w:rsidRPr="00201C15">
        <w:rPr>
          <w:rFonts w:ascii="Courier" w:hAnsi="Courier"/>
        </w:rPr>
        <w:t xml:space="preserve">sudo python3 </w:t>
      </w:r>
      <w:r w:rsidR="00201C15" w:rsidRPr="00201C15">
        <w:rPr>
          <w:rFonts w:ascii="Courier" w:hAnsi="Courier"/>
          <w:i/>
        </w:rPr>
        <w:t>myfilename</w:t>
      </w:r>
      <w:r w:rsidRPr="00201C15">
        <w:rPr>
          <w:rFonts w:ascii="Courier" w:hAnsi="Courier"/>
        </w:rPr>
        <w:t>.py</w:t>
      </w:r>
    </w:p>
    <w:p w:rsidR="006743C8" w:rsidRDefault="006743C8" w:rsidP="006743C8">
      <w:r>
        <w:t>At this point, one of two things will happen:</w:t>
      </w:r>
    </w:p>
    <w:p w:rsidR="006743C8" w:rsidRDefault="006743C8" w:rsidP="006743C8">
      <w:pPr>
        <w:pStyle w:val="ListParagraph"/>
        <w:numPr>
          <w:ilvl w:val="0"/>
          <w:numId w:val="20"/>
        </w:numPr>
      </w:pPr>
      <w:r>
        <w:t>It will run perfectly and work exactly as we expect</w:t>
      </w:r>
    </w:p>
    <w:p w:rsidR="006743C8" w:rsidRDefault="006743C8" w:rsidP="006743C8">
      <w:pPr>
        <w:pStyle w:val="ListParagraph"/>
        <w:numPr>
          <w:ilvl w:val="0"/>
          <w:numId w:val="20"/>
        </w:numPr>
      </w:pPr>
      <w:r>
        <w:t>We will get an error and a line number and have to go debug our typos</w:t>
      </w:r>
    </w:p>
    <w:p w:rsidR="006743C8" w:rsidRDefault="006743C8" w:rsidP="006743C8">
      <w:r>
        <w:t>Spoiler alert – it’s number 2 in almost every case.</w:t>
      </w:r>
    </w:p>
    <w:p w:rsidR="006743C8" w:rsidRDefault="006743C8" w:rsidP="006743C8">
      <w:r>
        <w:t xml:space="preserve">Not to worry though, simply </w:t>
      </w:r>
      <w:r w:rsidR="00201C15">
        <w:t xml:space="preserve">edit the offending line, and then </w:t>
      </w:r>
      <w:r>
        <w:t xml:space="preserve">repeat the </w:t>
      </w:r>
      <w:r w:rsidR="00201C15">
        <w:t xml:space="preserve">scp/pscp </w:t>
      </w:r>
      <w:r>
        <w:t>commands and run the application until it runs without error. I will help you debug in the workshop! If we just cannot figure it out, there is a secret shortcut. The code is already on the Pis, and I will help you use that.</w:t>
      </w:r>
    </w:p>
    <w:p w:rsidR="00471B70" w:rsidRDefault="00471B70" w:rsidP="006743C8">
      <w:r>
        <w:t>To know if it is working correctly, these 3 things happen:</w:t>
      </w:r>
    </w:p>
    <w:p w:rsidR="00471B70" w:rsidRDefault="00471B70" w:rsidP="00471B70">
      <w:pPr>
        <w:pStyle w:val="ListParagraph"/>
        <w:numPr>
          <w:ilvl w:val="0"/>
          <w:numId w:val="21"/>
        </w:numPr>
      </w:pPr>
      <w:r>
        <w:t>The green LED turns on!</w:t>
      </w:r>
      <w:r w:rsidR="009E5EC6">
        <w:t xml:space="preserve"> (if it did not, flip the pins around)</w:t>
      </w:r>
    </w:p>
    <w:p w:rsidR="00471B70" w:rsidRDefault="00471B70" w:rsidP="00471B70">
      <w:pPr>
        <w:pStyle w:val="ListParagraph"/>
        <w:numPr>
          <w:ilvl w:val="0"/>
          <w:numId w:val="21"/>
        </w:numPr>
      </w:pPr>
      <w:r>
        <w:lastRenderedPageBreak/>
        <w:t>A bunch of logging starts on your terminal screen (if you left the “print” lines in the code</w:t>
      </w:r>
    </w:p>
    <w:p w:rsidR="00471B70" w:rsidRDefault="00471B70" w:rsidP="00471B70">
      <w:pPr>
        <w:pStyle w:val="ListParagraph"/>
        <w:numPr>
          <w:ilvl w:val="0"/>
          <w:numId w:val="21"/>
        </w:numPr>
      </w:pPr>
      <w:r>
        <w:t>The red LED should activate when you make noise</w:t>
      </w:r>
      <w:r w:rsidR="009E5EC6">
        <w:t xml:space="preserve"> (flip the pins around if not)</w:t>
      </w:r>
    </w:p>
    <w:p w:rsidR="00471B70" w:rsidRDefault="00471B70" w:rsidP="00471B70">
      <w:r>
        <w:t>Now you are ready for the last part. There is a web server running on your pi, and you can see the stats of the sound detection at:</w:t>
      </w:r>
    </w:p>
    <w:p w:rsidR="00471B70" w:rsidRPr="001D6A26" w:rsidRDefault="00471B70" w:rsidP="00471B70">
      <w:pPr>
        <w:rPr>
          <w:rFonts w:ascii="Courier" w:hAnsi="Courier"/>
        </w:rPr>
      </w:pPr>
      <w:r w:rsidRPr="001D6A26">
        <w:rPr>
          <w:rFonts w:ascii="Courier" w:hAnsi="Courier"/>
        </w:rPr>
        <w:t>http:x.x.x.x/sound.html</w:t>
      </w:r>
      <w:bookmarkStart w:id="12" w:name="_GoBack"/>
      <w:bookmarkEnd w:id="12"/>
    </w:p>
    <w:p w:rsidR="00471B70" w:rsidRDefault="00471B70" w:rsidP="00471B70">
      <w:r>
        <w:t>where x.x.x.x is your IP address</w:t>
      </w:r>
    </w:p>
    <w:p w:rsidR="00471B70" w:rsidRDefault="00471B70" w:rsidP="006743C8"/>
    <w:p w:rsidR="006743C8" w:rsidRDefault="006743C8" w:rsidP="006743C8">
      <w:r>
        <w:t>If you want to do this workshop later at home, and do not want to retype the code from scratch, you can clone my git repository to your RaspberryPi with this command:</w:t>
      </w:r>
    </w:p>
    <w:p w:rsidR="006743C8" w:rsidRDefault="006743C8" w:rsidP="006743C8">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6743C8" w:rsidRPr="00343340" w:rsidRDefault="006743C8" w:rsidP="006743C8">
      <w:r>
        <w:t>The code we are using is in the “Sounds” directory under the PiWorkshop folder.</w:t>
      </w:r>
    </w:p>
    <w:p w:rsidR="00FA260B" w:rsidRDefault="00FA260B">
      <w:pPr>
        <w:rPr>
          <w:rFonts w:asciiTheme="majorHAnsi" w:eastAsiaTheme="majorEastAsia" w:hAnsiTheme="majorHAnsi" w:cstheme="majorBidi"/>
          <w:b/>
          <w:caps/>
          <w:color w:val="2A2A2A" w:themeColor="text2"/>
          <w:sz w:val="90"/>
          <w:szCs w:val="32"/>
        </w:rPr>
      </w:pPr>
      <w:bookmarkStart w:id="13" w:name="_Toc511293825"/>
      <w:r>
        <w:br w:type="page"/>
      </w:r>
    </w:p>
    <w:p w:rsidR="006743C8" w:rsidRDefault="006743C8" w:rsidP="006743C8">
      <w:pPr>
        <w:pStyle w:val="Heading1"/>
      </w:pPr>
      <w:r>
        <w:lastRenderedPageBreak/>
        <w:t>Important Resources</w:t>
      </w:r>
      <w:bookmarkEnd w:id="13"/>
    </w:p>
    <w:p w:rsidR="006743C8" w:rsidRPr="00E4384A" w:rsidRDefault="006743C8" w:rsidP="006743C8">
      <w:pPr>
        <w:rPr>
          <w:b/>
        </w:rPr>
      </w:pPr>
      <w:r>
        <w:rPr>
          <w:b/>
        </w:rPr>
        <w:t>Some good</w:t>
      </w:r>
      <w:r w:rsidRPr="00E4384A">
        <w:rPr>
          <w:b/>
        </w:rPr>
        <w:t xml:space="preserve"> RPi </w:t>
      </w:r>
      <w:r>
        <w:rPr>
          <w:b/>
        </w:rPr>
        <w:t>books for your ongoing education!</w:t>
      </w:r>
    </w:p>
    <w:p w:rsidR="006743C8" w:rsidRPr="00AE7F3F" w:rsidRDefault="006743C8" w:rsidP="006743C8">
      <w:pPr>
        <w:rPr>
          <w:bCs/>
        </w:rPr>
      </w:pPr>
      <w:r w:rsidRPr="00AE7F3F">
        <w:rPr>
          <w:bCs/>
        </w:rPr>
        <w:t>Programming the Raspberry Pi, Second Edition: Getting Started with Python</w:t>
      </w:r>
      <w:r>
        <w:rPr>
          <w:bCs/>
        </w:rPr>
        <w:t xml:space="preserve"> – by Simon Monk</w:t>
      </w:r>
    </w:p>
    <w:p w:rsidR="006743C8" w:rsidRPr="001A4E48" w:rsidRDefault="006743C8" w:rsidP="006743C8">
      <w:pPr>
        <w:rPr>
          <w:bCs/>
        </w:rPr>
      </w:pPr>
      <w:r w:rsidRPr="00AE7F3F">
        <w:rPr>
          <w:bCs/>
        </w:rPr>
        <w:t>Raspberry Pi Cookbook: Software and Hardware Problems and Solutions</w:t>
      </w:r>
      <w:r>
        <w:rPr>
          <w:bCs/>
        </w:rPr>
        <w:t xml:space="preserve"> – also by Simon Monk</w:t>
      </w:r>
    </w:p>
    <w:p w:rsidR="006743C8" w:rsidRPr="001A4E48" w:rsidRDefault="006743C8" w:rsidP="006743C8">
      <w:pPr>
        <w:rPr>
          <w:bCs/>
        </w:rPr>
      </w:pPr>
      <w:r w:rsidRPr="001A4E48">
        <w:rPr>
          <w:bCs/>
        </w:rPr>
        <w:t>Raspberry Pi 3: From Noob to Master; Simple Step By Step Guide to Setting up Your Raspberry Pi 3 and Using It for a Wide Variety of Cool Projects</w:t>
      </w:r>
      <w:r>
        <w:rPr>
          <w:bCs/>
        </w:rPr>
        <w:t xml:space="preserve"> – By Steve Ora</w:t>
      </w: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6743C8" w:rsidRDefault="00E3687E" w:rsidP="006743C8">
      <w:pPr>
        <w:spacing w:after="0" w:line="240" w:lineRule="auto"/>
        <w:rPr>
          <w:rFonts w:ascii="Proxima Nova" w:eastAsia="Times New Roman" w:hAnsi="Proxima Nova" w:cs="Times New Roman"/>
          <w:lang w:eastAsia="en-US"/>
        </w:rPr>
      </w:pPr>
      <w:hyperlink r:id="rId27" w:history="1">
        <w:r w:rsidR="006743C8" w:rsidRPr="00E706BC">
          <w:rPr>
            <w:rStyle w:val="Hyperlink"/>
            <w:rFonts w:ascii="Proxima Nova" w:eastAsia="Times New Roman" w:hAnsi="Proxima Nova" w:cs="Times New Roman"/>
            <w:lang w:eastAsia="en-US"/>
          </w:rPr>
          <w:t>http://bit.ly/charrold</w:t>
        </w:r>
      </w:hyperlink>
      <w:r w:rsidR="006743C8" w:rsidRPr="00E706BC">
        <w:rPr>
          <w:rFonts w:ascii="Proxima Nova" w:eastAsia="Times New Roman" w:hAnsi="Proxima Nova" w:cs="Times New Roman"/>
          <w:lang w:eastAsia="en-US"/>
        </w:rPr>
        <w:t xml:space="preserve"> </w:t>
      </w:r>
    </w:p>
    <w:p w:rsidR="006743C8" w:rsidRPr="00865287"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rPr>
          <w:b/>
        </w:rPr>
      </w:pPr>
      <w:r w:rsidRPr="00E4384A">
        <w:rPr>
          <w:b/>
        </w:rPr>
        <w:t xml:space="preserve">GitHub Repository (code, this doc, other materials): </w:t>
      </w:r>
      <w:hyperlink r:id="rId28" w:history="1">
        <w:r w:rsidRPr="00017EF7">
          <w:rPr>
            <w:rStyle w:val="Hyperlink"/>
          </w:rPr>
          <w:t>https://www.github.com/ChrisHarrold/PiWorkshop/Sounds</w:t>
        </w:r>
      </w:hyperlink>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Pimoroni: </w:t>
      </w:r>
      <w:r w:rsidRPr="00E706BC">
        <w:rPr>
          <w:rFonts w:ascii="Proxima Nova" w:eastAsia="Times New Roman" w:hAnsi="Proxima Nova" w:cs="Times New Roman"/>
          <w:lang w:eastAsia="en-US"/>
        </w:rPr>
        <w:t>A good source for beginner friendly hardware kits and project materials:</w:t>
      </w:r>
    </w:p>
    <w:p w:rsidR="006743C8" w:rsidRPr="00E706BC" w:rsidRDefault="00E3687E" w:rsidP="006743C8">
      <w:pPr>
        <w:spacing w:after="0" w:line="240" w:lineRule="auto"/>
        <w:rPr>
          <w:rFonts w:ascii="Proxima Nova" w:eastAsia="Times New Roman" w:hAnsi="Proxima Nova" w:cs="Times New Roman"/>
          <w:lang w:eastAsia="en-US"/>
        </w:rPr>
      </w:pPr>
      <w:hyperlink r:id="rId29" w:history="1">
        <w:r w:rsidR="006743C8" w:rsidRPr="00E706BC">
          <w:rPr>
            <w:rStyle w:val="Hyperlink"/>
            <w:rFonts w:ascii="Proxima Nova" w:eastAsia="Times New Roman" w:hAnsi="Proxima Nova" w:cs="Times New Roman"/>
            <w:lang w:eastAsia="en-US"/>
          </w:rPr>
          <w:t>https://pimoroni.com</w:t>
        </w:r>
      </w:hyperlink>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A windows-based ssh client (if you use a windows machine you will need this for the workshop and should just have it in general!):</w:t>
      </w:r>
    </w:p>
    <w:p w:rsidR="006743C8" w:rsidRPr="00E706BC" w:rsidRDefault="00E3687E" w:rsidP="006743C8">
      <w:pPr>
        <w:spacing w:after="0" w:line="240" w:lineRule="auto"/>
        <w:rPr>
          <w:rFonts w:ascii="Proxima Nova" w:eastAsia="Times New Roman" w:hAnsi="Proxima Nova" w:cs="Times New Roman"/>
          <w:lang w:eastAsia="en-US"/>
        </w:rPr>
      </w:pPr>
      <w:hyperlink r:id="rId30" w:history="1">
        <w:r w:rsidR="006743C8" w:rsidRPr="00F87B6B">
          <w:rPr>
            <w:rStyle w:val="Hyperlink"/>
            <w:rFonts w:ascii="Proxima Nova" w:eastAsia="Times New Roman" w:hAnsi="Proxima Nova" w:cs="Times New Roman"/>
            <w:lang w:eastAsia="en-US"/>
          </w:rPr>
          <w:t>http://bit.ly/_putty</w:t>
        </w:r>
      </w:hyperlink>
      <w:r w:rsidR="006743C8">
        <w:rPr>
          <w:rFonts w:ascii="Proxima Nova" w:eastAsia="Times New Roman" w:hAnsi="Proxima Nova" w:cs="Times New Roman"/>
          <w:lang w:eastAsia="en-US"/>
        </w:rPr>
        <w:t xml:space="preserve"> </w:t>
      </w:r>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6743C8" w:rsidRDefault="00E3687E" w:rsidP="006743C8">
      <w:pPr>
        <w:spacing w:after="0" w:line="240" w:lineRule="auto"/>
        <w:rPr>
          <w:rFonts w:ascii="Proxima Nova" w:eastAsia="Times New Roman" w:hAnsi="Proxima Nova" w:cs="Times New Roman"/>
          <w:lang w:eastAsia="en-US"/>
        </w:rPr>
      </w:pPr>
      <w:hyperlink r:id="rId31" w:history="1">
        <w:r w:rsidR="006743C8" w:rsidRPr="00F87B6B">
          <w:rPr>
            <w:rStyle w:val="Hyperlink"/>
            <w:rFonts w:ascii="Proxima Nova" w:eastAsia="Times New Roman" w:hAnsi="Proxima Nova" w:cs="Times New Roman"/>
            <w:lang w:eastAsia="en-US"/>
          </w:rPr>
          <w:t>http://bit.ly/scp_command</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6743C8" w:rsidRPr="00E706BC" w:rsidRDefault="00E3687E" w:rsidP="006743C8">
      <w:pPr>
        <w:spacing w:after="0" w:line="240" w:lineRule="auto"/>
        <w:rPr>
          <w:rFonts w:ascii="Proxima Nova" w:eastAsia="Times New Roman" w:hAnsi="Proxima Nova" w:cs="Times New Roman"/>
          <w:lang w:eastAsia="en-US"/>
        </w:rPr>
      </w:pPr>
      <w:hyperlink r:id="rId32" w:history="1">
        <w:r w:rsidR="006743C8" w:rsidRPr="00E706BC">
          <w:rPr>
            <w:rStyle w:val="Hyperlink"/>
            <w:rFonts w:ascii="Proxima Nova" w:eastAsia="Times New Roman" w:hAnsi="Proxima Nova" w:cs="Times New Roman"/>
            <w:lang w:eastAsia="en-US"/>
          </w:rPr>
          <w:t>www.Github.com</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ImgFlip: </w:t>
      </w:r>
      <w:r w:rsidRPr="00E706BC">
        <w:rPr>
          <w:rFonts w:ascii="Proxima Nova" w:eastAsia="Times New Roman" w:hAnsi="Proxima Nova" w:cs="Times New Roman"/>
          <w:lang w:eastAsia="en-US"/>
        </w:rPr>
        <w:t>Because memes are life</w:t>
      </w:r>
    </w:p>
    <w:p w:rsidR="006743C8" w:rsidRDefault="00E3687E" w:rsidP="006743C8">
      <w:pPr>
        <w:spacing w:after="0" w:line="240" w:lineRule="auto"/>
        <w:rPr>
          <w:rFonts w:ascii="Proxima Nova" w:eastAsia="Times New Roman" w:hAnsi="Proxima Nova" w:cs="Times New Roman"/>
          <w:lang w:eastAsia="en-US"/>
        </w:rPr>
      </w:pPr>
      <w:hyperlink r:id="rId33" w:history="1">
        <w:r w:rsidR="006743C8" w:rsidRPr="00E706BC">
          <w:rPr>
            <w:rStyle w:val="Hyperlink"/>
            <w:rFonts w:ascii="Proxima Nova" w:eastAsia="Times New Roman" w:hAnsi="Proxima Nova" w:cs="Times New Roman"/>
            <w:lang w:eastAsia="en-US"/>
          </w:rPr>
          <w:t>https://imgflip.com/memegenerator</w:t>
        </w:r>
      </w:hyperlink>
    </w:p>
    <w:p w:rsidR="006743C8" w:rsidRDefault="006743C8" w:rsidP="006743C8">
      <w:pPr>
        <w:spacing w:after="0" w:line="240" w:lineRule="auto"/>
        <w:rPr>
          <w:rFonts w:ascii="Proxima Nova" w:eastAsia="Times New Roman" w:hAnsi="Proxima Nova" w:cs="Times New Roman"/>
          <w:lang w:eastAsia="en-US"/>
        </w:rPr>
      </w:pPr>
    </w:p>
    <w:p w:rsidR="006743C8" w:rsidRDefault="006743C8" w:rsidP="006743C8">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Pr>
          <w:rFonts w:ascii="Proxima Nova" w:eastAsia="Times New Roman" w:hAnsi="Proxima Nova" w:cs="Times New Roman"/>
          <w:lang w:eastAsia="en-US"/>
        </w:rPr>
        <w:br/>
      </w:r>
      <w:hyperlink r:id="rId34" w:history="1">
        <w:r w:rsidRPr="00F87B6B">
          <w:rPr>
            <w:rStyle w:val="Hyperlink"/>
            <w:rFonts w:ascii="Proxima Nova" w:eastAsia="Times New Roman" w:hAnsi="Proxima Nova" w:cs="Times New Roman"/>
            <w:lang w:eastAsia="en-US"/>
          </w:rPr>
          <w:t>www.fritzing.org</w:t>
        </w:r>
      </w:hyperlink>
    </w:p>
    <w:p w:rsidR="006743C8"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6743C8" w:rsidRPr="00E706BC" w:rsidRDefault="00E3687E" w:rsidP="006743C8">
      <w:pPr>
        <w:spacing w:after="0" w:line="240" w:lineRule="auto"/>
        <w:rPr>
          <w:rFonts w:ascii="Proxima Nova" w:eastAsia="Times New Roman" w:hAnsi="Proxima Nova" w:cs="Times New Roman"/>
          <w:lang w:eastAsia="en-US"/>
        </w:rPr>
      </w:pPr>
      <w:hyperlink r:id="rId35" w:history="1">
        <w:r w:rsidR="006743C8" w:rsidRPr="00E706BC">
          <w:rPr>
            <w:rStyle w:val="Hyperlink"/>
            <w:rFonts w:ascii="Proxima Nova" w:eastAsia="Times New Roman" w:hAnsi="Proxima Nova" w:cs="Times New Roman"/>
            <w:lang w:eastAsia="en-US"/>
          </w:rPr>
          <w:t>https://www.charrold303.com</w:t>
        </w:r>
      </w:hyperlink>
    </w:p>
    <w:p w:rsidR="006743C8" w:rsidRPr="001A4E48" w:rsidRDefault="006743C8" w:rsidP="006743C8">
      <w:pPr>
        <w:spacing w:after="0" w:line="240" w:lineRule="auto"/>
        <w:rPr>
          <w:rFonts w:ascii="Proxima Nova Semibold" w:eastAsia="Times New Roman" w:hAnsi="Proxima Nova Semibold" w:cs="Times New Roman"/>
          <w:lang w:eastAsia="en-US"/>
        </w:rPr>
      </w:pPr>
    </w:p>
    <w:p w:rsidR="00FC6888" w:rsidRPr="006743C8" w:rsidRDefault="00FC6888" w:rsidP="006743C8">
      <w:pPr>
        <w:tabs>
          <w:tab w:val="left" w:pos="10080"/>
        </w:tabs>
      </w:pPr>
    </w:p>
    <w:sectPr w:rsidR="00FC6888" w:rsidRPr="006743C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87E" w:rsidRDefault="00E3687E">
      <w:pPr>
        <w:spacing w:after="0" w:line="240" w:lineRule="auto"/>
      </w:pPr>
      <w:r>
        <w:separator/>
      </w:r>
    </w:p>
  </w:endnote>
  <w:endnote w:type="continuationSeparator" w:id="0">
    <w:p w:rsidR="00E3687E" w:rsidRDefault="00E36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87E" w:rsidRDefault="00E3687E">
      <w:pPr>
        <w:spacing w:after="0" w:line="240" w:lineRule="auto"/>
      </w:pPr>
      <w:r>
        <w:separator/>
      </w:r>
    </w:p>
  </w:footnote>
  <w:footnote w:type="continuationSeparator" w:id="0">
    <w:p w:rsidR="00E3687E" w:rsidRDefault="00E36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C2EE9"/>
    <w:multiLevelType w:val="hybridMultilevel"/>
    <w:tmpl w:val="BE7E8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6"/>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30126"/>
    <w:rsid w:val="001A4E48"/>
    <w:rsid w:val="001D6A26"/>
    <w:rsid w:val="00201C15"/>
    <w:rsid w:val="002715B8"/>
    <w:rsid w:val="002E31D5"/>
    <w:rsid w:val="002E5EBD"/>
    <w:rsid w:val="003253D7"/>
    <w:rsid w:val="003300B1"/>
    <w:rsid w:val="00343340"/>
    <w:rsid w:val="00374418"/>
    <w:rsid w:val="00447CE3"/>
    <w:rsid w:val="0045719D"/>
    <w:rsid w:val="00471B70"/>
    <w:rsid w:val="004E71B6"/>
    <w:rsid w:val="005202ED"/>
    <w:rsid w:val="00556155"/>
    <w:rsid w:val="005B6E8C"/>
    <w:rsid w:val="005D724E"/>
    <w:rsid w:val="00631F00"/>
    <w:rsid w:val="006743C8"/>
    <w:rsid w:val="00677340"/>
    <w:rsid w:val="00681C26"/>
    <w:rsid w:val="006871AE"/>
    <w:rsid w:val="006A05D6"/>
    <w:rsid w:val="006B2B76"/>
    <w:rsid w:val="006D7B86"/>
    <w:rsid w:val="006F75FE"/>
    <w:rsid w:val="00721FAE"/>
    <w:rsid w:val="00754E2E"/>
    <w:rsid w:val="00775956"/>
    <w:rsid w:val="007A26B0"/>
    <w:rsid w:val="007E3770"/>
    <w:rsid w:val="007E447D"/>
    <w:rsid w:val="00847289"/>
    <w:rsid w:val="00853BCA"/>
    <w:rsid w:val="008642B3"/>
    <w:rsid w:val="00865287"/>
    <w:rsid w:val="008908DA"/>
    <w:rsid w:val="008B0C87"/>
    <w:rsid w:val="00926187"/>
    <w:rsid w:val="009A034B"/>
    <w:rsid w:val="009D3869"/>
    <w:rsid w:val="009E5EC6"/>
    <w:rsid w:val="009F326B"/>
    <w:rsid w:val="00A67E48"/>
    <w:rsid w:val="00AA7170"/>
    <w:rsid w:val="00AE7F3F"/>
    <w:rsid w:val="00B1302A"/>
    <w:rsid w:val="00BD591A"/>
    <w:rsid w:val="00BF5EDD"/>
    <w:rsid w:val="00C0348A"/>
    <w:rsid w:val="00C07019"/>
    <w:rsid w:val="00C10A2F"/>
    <w:rsid w:val="00C52E48"/>
    <w:rsid w:val="00C600E2"/>
    <w:rsid w:val="00C76DB3"/>
    <w:rsid w:val="00CC222E"/>
    <w:rsid w:val="00CE0442"/>
    <w:rsid w:val="00CF3943"/>
    <w:rsid w:val="00D11497"/>
    <w:rsid w:val="00D4538A"/>
    <w:rsid w:val="00D54C72"/>
    <w:rsid w:val="00D63F47"/>
    <w:rsid w:val="00D666DE"/>
    <w:rsid w:val="00DC590E"/>
    <w:rsid w:val="00DE3D21"/>
    <w:rsid w:val="00E3687E"/>
    <w:rsid w:val="00E4384A"/>
    <w:rsid w:val="00E706BC"/>
    <w:rsid w:val="00F1329A"/>
    <w:rsid w:val="00F16BBF"/>
    <w:rsid w:val="00FA0634"/>
    <w:rsid w:val="00FA260B"/>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A5DE9"/>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x.x.x.x"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E8C193AD-F295-F241-80EA-AAC796849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239</TotalTime>
  <Pages>21</Pages>
  <Words>2661</Words>
  <Characters>15174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48</cp:revision>
  <cp:lastPrinted>2018-04-12T21:17:00Z</cp:lastPrinted>
  <dcterms:created xsi:type="dcterms:W3CDTF">2018-03-14T16:03:00Z</dcterms:created>
  <dcterms:modified xsi:type="dcterms:W3CDTF">2018-04-30T17:11:00Z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