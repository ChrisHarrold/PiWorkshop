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6871AE">
      <w:pPr>
        <w:pStyle w:val="Title"/>
        <w:rPr>
          <w:sz w:val="96"/>
          <w:szCs w:val="96"/>
        </w:rPr>
      </w:pPr>
      <w:r w:rsidRPr="006871AE">
        <w:rPr>
          <w:sz w:val="96"/>
          <w:szCs w:val="96"/>
        </w:rPr>
        <w:t>Pi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BC4881"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D54C72"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D54C72">
            <w:rPr>
              <w:noProof/>
            </w:rPr>
            <w:t>WElcome!</w:t>
          </w:r>
          <w:r w:rsidR="00D54C72">
            <w:rPr>
              <w:noProof/>
            </w:rPr>
            <w:tab/>
          </w:r>
          <w:r w:rsidR="00D54C72">
            <w:rPr>
              <w:noProof/>
            </w:rPr>
            <w:fldChar w:fldCharType="begin"/>
          </w:r>
          <w:r w:rsidR="00D54C72">
            <w:rPr>
              <w:noProof/>
            </w:rPr>
            <w:instrText xml:space="preserve"> PAGEREF _Toc508803085 \h </w:instrText>
          </w:r>
          <w:r w:rsidR="00D54C72">
            <w:rPr>
              <w:noProof/>
            </w:rPr>
          </w:r>
          <w:r w:rsidR="00D54C72">
            <w:rPr>
              <w:noProof/>
            </w:rPr>
            <w:fldChar w:fldCharType="separate"/>
          </w:r>
          <w:r w:rsidR="00D54C72">
            <w:rPr>
              <w:noProof/>
            </w:rPr>
            <w:t>1</w:t>
          </w:r>
          <w:r w:rsidR="00D54C72">
            <w:rPr>
              <w:noProof/>
            </w:rPr>
            <w:fldChar w:fldCharType="end"/>
          </w:r>
        </w:p>
        <w:p w:rsidR="00D54C72" w:rsidRDefault="00D54C72">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_Toc508803086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_Toc508803087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_Toc508803088 \h </w:instrText>
          </w:r>
          <w:r>
            <w:rPr>
              <w:noProof/>
            </w:rPr>
          </w:r>
          <w:r>
            <w:rPr>
              <w:noProof/>
            </w:rPr>
            <w:fldChar w:fldCharType="separate"/>
          </w:r>
          <w:r>
            <w:rPr>
              <w:noProof/>
            </w:rPr>
            <w:t>3</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0" w:name="_Toc508803085"/>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o Raspberry Pi development and B</w:t>
      </w:r>
      <w:r>
        <w:t>uilding!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The Useful Things section has some materials to help you during the course of the workshop that we will be using – charts, diagrams, etc..</w:t>
      </w:r>
    </w:p>
    <w:p w:rsidR="00D54C72" w:rsidRDefault="00D54C72" w:rsidP="00D54C72">
      <w:pPr>
        <w:pStyle w:val="ListParagraph"/>
        <w:numPr>
          <w:ilvl w:val="0"/>
          <w:numId w:val="17"/>
        </w:numPr>
      </w:pPr>
      <w:r>
        <w:t>Important Links has links to everything we will be using in a shortened format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08803086"/>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08803087"/>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Pr="00631F00" w:rsidRDefault="00631F00" w:rsidP="00D666DE">
      <w:r>
        <w:rPr>
          <w:b/>
        </w:rPr>
        <w:t>Pinout</w:t>
      </w:r>
      <w:r>
        <w:t xml:space="preserve"> – this is the map of the Pins on the SBC to their function. Pinouts are critical for wiring a circuit – without it you do not know what the pins do!</w:t>
      </w:r>
    </w:p>
    <w:p w:rsidR="00D666DE" w:rsidRPr="00D666DE" w:rsidRDefault="00D666DE" w:rsidP="00D666DE"/>
    <w:p w:rsidR="00D666DE" w:rsidRPr="00D666DE" w:rsidRDefault="008908DA" w:rsidP="008908DA">
      <w:pPr>
        <w:pStyle w:val="Heading2"/>
      </w:pPr>
      <w:bookmarkStart w:id="3" w:name="_Toc508803088"/>
      <w:r>
        <w:t>Software Terms:</w:t>
      </w:r>
      <w:bookmarkEnd w:id="3"/>
    </w:p>
    <w:p w:rsidR="00C10A2F" w:rsidRDefault="008908DA">
      <w:r>
        <w:rPr>
          <w:b/>
        </w:rPr>
        <w:t>Code</w:t>
      </w:r>
      <w:r>
        <w:t xml:space="preserve"> – the underlying construct of any computer software, app website, or anything that has to do with computers. There are many, </w:t>
      </w:r>
      <w:r>
        <w:lastRenderedPageBreak/>
        <w:t>many types of code. Code is written in 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p>
    <w:p w:rsidR="00721FAE" w:rsidRPr="00754E2E" w:rsidRDefault="00754E2E">
      <w:r>
        <w:rPr>
          <w:b/>
        </w:rPr>
        <w:t>Comment</w:t>
      </w:r>
      <w:r>
        <w:t xml:space="preserve"> </w:t>
      </w:r>
      <w:r>
        <w:rPr>
          <w:b/>
        </w:rPr>
        <w:t xml:space="preserve">Out </w:t>
      </w:r>
      <w:r>
        <w:t>– yes there is another type of comment! T</w:t>
      </w:r>
      <w:bookmarkStart w:id="4" w:name="_GoBack"/>
      <w:bookmarkEnd w:id="4"/>
      <w:r>
        <w:t>his one allows you to try different things without deleting code. By “commenting out” code you can keep it in the program and try different things.</w:t>
      </w:r>
    </w:p>
    <w:p w:rsidR="00CE0442" w:rsidRDefault="00CE0442">
      <w:r>
        <w:rPr>
          <w:b/>
        </w:rPr>
        <w:lastRenderedPageBreak/>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5D724E" w:rsidP="00D54C72">
      <w:pPr>
        <w:pStyle w:val="Heading1"/>
      </w:pPr>
      <w:r>
        <w:rPr>
          <w:noProof/>
        </w:rPr>
        <w:lastRenderedPageBreak/>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4">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B23D30"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5">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t>information</w:t>
      </w:r>
    </w:p>
    <w:p w:rsidR="00D54C72" w:rsidRDefault="005D724E" w:rsidP="00D54C72">
      <w:pPr>
        <w:pStyle w:val="Heading2"/>
      </w:pPr>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6">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7">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8">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r>
        <w:lastRenderedPageBreak/>
        <w:t xml:space="preserve">Raspberry Pi </w:t>
      </w:r>
      <w:r w:rsidR="00631F00">
        <w:t xml:space="preserve">GPIO </w:t>
      </w:r>
      <w:r>
        <w:t>Pinout Diagram:</w:t>
      </w:r>
    </w:p>
    <w:p w:rsidR="0045719D" w:rsidRDefault="0045719D" w:rsidP="00D54C72"/>
    <w:p w:rsidR="0045719D" w:rsidRDefault="00631F00" w:rsidP="00D54C72">
      <w:r>
        <w:rPr>
          <w:noProof/>
        </w:rPr>
        <w:drawing>
          <wp:anchor distT="0" distB="0" distL="114300" distR="114300" simplePos="0" relativeHeight="251676672" behindDoc="0" locked="0" layoutInCell="1" allowOverlap="1">
            <wp:simplePos x="0" y="0"/>
            <wp:positionH relativeFrom="margin">
              <wp:posOffset>-999490</wp:posOffset>
            </wp:positionH>
            <wp:positionV relativeFrom="margin">
              <wp:posOffset>2218055</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45719D">
      <w:r>
        <w:br w:type="page"/>
      </w:r>
    </w:p>
    <w:p w:rsidR="00D54C72" w:rsidRDefault="0045719D" w:rsidP="0045719D">
      <w:pPr>
        <w:pStyle w:val="Heading2"/>
      </w:pPr>
      <w:r>
        <w:lastRenderedPageBreak/>
        <w:t>Wiring Pictures to help you get wired:</w:t>
      </w:r>
    </w:p>
    <w:p w:rsidR="006A05D6" w:rsidRDefault="006A05D6" w:rsidP="006A05D6"/>
    <w:p w:rsidR="006A05D6" w:rsidRDefault="006A05D6">
      <w:r>
        <w:br w:type="page"/>
      </w:r>
    </w:p>
    <w:p w:rsidR="006A05D6" w:rsidRDefault="006A05D6" w:rsidP="006A05D6">
      <w:pPr>
        <w:pStyle w:val="Heading1"/>
      </w:pPr>
      <w:r>
        <w:lastRenderedPageBreak/>
        <w:t>Important Links</w:t>
      </w:r>
    </w:p>
    <w:p w:rsidR="006A05D6" w:rsidRDefault="006A05D6" w:rsidP="006A05D6">
      <w:r>
        <w:t>GitHub Repository</w:t>
      </w:r>
      <w:r w:rsidR="005D724E">
        <w:t xml:space="preserve"> (code, this doc, other materials)</w:t>
      </w:r>
      <w:r>
        <w:t xml:space="preserve">: </w:t>
      </w:r>
      <w:hyperlink r:id="rId21" w:history="1">
        <w:r w:rsidR="005D724E" w:rsidRPr="00017EF7">
          <w:rPr>
            <w:rStyle w:val="Hyperlink"/>
          </w:rPr>
          <w:t>https://www.github.com/ChrisHarrold/PiWorkshop/Sounds</w:t>
        </w:r>
      </w:hyperlink>
    </w:p>
    <w:p w:rsidR="005D724E" w:rsidRDefault="005D724E" w:rsidP="006A05D6">
      <w:r>
        <w:t>My Website (updates, other projects, blog, etc.):</w:t>
      </w:r>
    </w:p>
    <w:p w:rsidR="005D724E" w:rsidRDefault="00BC4881" w:rsidP="006A05D6">
      <w:hyperlink r:id="rId22" w:history="1">
        <w:r w:rsidR="005D724E" w:rsidRPr="00017EF7">
          <w:rPr>
            <w:rStyle w:val="Hyperlink"/>
          </w:rPr>
          <w:t>https://www.charrold303.com</w:t>
        </w:r>
      </w:hyperlink>
    </w:p>
    <w:p w:rsidR="005D724E" w:rsidRDefault="005D724E" w:rsidP="006A05D6">
      <w:r>
        <w:t xml:space="preserve">Quick Survey – How did I do? Was this worthwhile? Anything </w:t>
      </w:r>
      <w:r w:rsidR="00B1302A">
        <w:t>else?</w:t>
      </w:r>
    </w:p>
    <w:p w:rsidR="005D724E" w:rsidRDefault="00BC4881" w:rsidP="005D724E">
      <w:pPr>
        <w:spacing w:after="0" w:line="240" w:lineRule="auto"/>
        <w:rPr>
          <w:rFonts w:ascii="Proxima Nova Semibold" w:eastAsia="Times New Roman" w:hAnsi="Proxima Nova Semibold" w:cs="Times New Roman"/>
          <w:color w:val="EE6123"/>
          <w:lang w:eastAsia="en-US"/>
        </w:rPr>
      </w:pPr>
      <w:hyperlink r:id="rId23" w:history="1">
        <w:r w:rsidR="005D724E" w:rsidRPr="00017EF7">
          <w:rPr>
            <w:rStyle w:val="Hyperlink"/>
            <w:rFonts w:ascii="Proxima Nova" w:eastAsia="Times New Roman" w:hAnsi="Proxima Nova" w:cs="Times New Roman"/>
            <w:lang w:eastAsia="en-US"/>
          </w:rPr>
          <w:t>http://bit.ly</w:t>
        </w:r>
        <w:r w:rsidR="005D724E" w:rsidRPr="00017EF7">
          <w:rPr>
            <w:rStyle w:val="Hyperlink"/>
            <w:rFonts w:ascii="Proxima Nova Semibold" w:eastAsia="Times New Roman" w:hAnsi="Proxima Nova Semibold" w:cs="Times New Roman"/>
            <w:lang w:eastAsia="en-US"/>
          </w:rPr>
          <w:t>/charrold303</w:t>
        </w:r>
      </w:hyperlink>
    </w:p>
    <w:p w:rsidR="005D724E" w:rsidRDefault="005D724E" w:rsidP="005D724E">
      <w:pPr>
        <w:spacing w:after="0" w:line="240" w:lineRule="auto"/>
        <w:rPr>
          <w:rFonts w:ascii="Proxima Nova Semibold" w:eastAsia="Times New Roman" w:hAnsi="Proxima Nova Semibold" w:cs="Times New Roman"/>
          <w:color w:val="EE6123"/>
          <w:lang w:eastAsia="en-US"/>
        </w:rPr>
      </w:pPr>
    </w:p>
    <w:p w:rsidR="005D724E" w:rsidRDefault="005D724E" w:rsidP="005D724E">
      <w:pPr>
        <w:spacing w:after="0" w:line="240" w:lineRule="auto"/>
        <w:rPr>
          <w:rFonts w:ascii="Proxima Nova" w:eastAsia="Times New Roman" w:hAnsi="Proxima Nova" w:cs="Times New Roman"/>
          <w:color w:val="EE6123"/>
          <w:lang w:eastAsia="en-US"/>
        </w:rPr>
      </w:pPr>
    </w:p>
    <w:p w:rsidR="005D724E" w:rsidRPr="005D724E" w:rsidRDefault="005D724E" w:rsidP="005D724E">
      <w:pPr>
        <w:spacing w:after="0" w:line="240" w:lineRule="auto"/>
        <w:rPr>
          <w:rFonts w:ascii="Proxima Nova" w:eastAsia="Times New Roman" w:hAnsi="Proxima Nova" w:cs="Times New Roman"/>
          <w:color w:val="EE6123"/>
          <w:lang w:eastAsia="en-US"/>
        </w:rPr>
      </w:pPr>
    </w:p>
    <w:p w:rsidR="005D724E" w:rsidRPr="006A05D6" w:rsidRDefault="005D724E" w:rsidP="006A05D6"/>
    <w:sectPr w:rsidR="005D724E" w:rsidRPr="006A05D6">
      <w:footerReference w:type="default" r:id="rId24"/>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881" w:rsidRDefault="00BC4881">
      <w:pPr>
        <w:spacing w:after="0" w:line="240" w:lineRule="auto"/>
      </w:pPr>
      <w:r>
        <w:separator/>
      </w:r>
    </w:p>
  </w:endnote>
  <w:endnote w:type="continuationSeparator" w:id="0">
    <w:p w:rsidR="00BC4881" w:rsidRDefault="00BC4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 w:name="Proxima Nova Semibold">
    <w:altName w:val="Tahoma"/>
    <w:panose1 w:val="020B0604020202020204"/>
    <w:charset w:val="00"/>
    <w:family w:val="roman"/>
    <w:notTrueType/>
    <w:pitch w:val="default"/>
  </w:font>
  <w:font w:name="Proxima Nova">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10A2F" w:rsidRDefault="0077595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881" w:rsidRDefault="00BC4881">
      <w:pPr>
        <w:spacing w:after="0" w:line="240" w:lineRule="auto"/>
      </w:pPr>
      <w:r>
        <w:separator/>
      </w:r>
    </w:p>
  </w:footnote>
  <w:footnote w:type="continuationSeparator" w:id="0">
    <w:p w:rsidR="00BC4881" w:rsidRDefault="00BC4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45719D"/>
    <w:rsid w:val="005D724E"/>
    <w:rsid w:val="00631F00"/>
    <w:rsid w:val="006871AE"/>
    <w:rsid w:val="006A05D6"/>
    <w:rsid w:val="00721FAE"/>
    <w:rsid w:val="00754E2E"/>
    <w:rsid w:val="00775956"/>
    <w:rsid w:val="008908DA"/>
    <w:rsid w:val="009A034B"/>
    <w:rsid w:val="00A67E48"/>
    <w:rsid w:val="00B1302A"/>
    <w:rsid w:val="00BC4881"/>
    <w:rsid w:val="00BF5EDD"/>
    <w:rsid w:val="00C0348A"/>
    <w:rsid w:val="00C10A2F"/>
    <w:rsid w:val="00C600E2"/>
    <w:rsid w:val="00CE0442"/>
    <w:rsid w:val="00D54C72"/>
    <w:rsid w:val="00D66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F8339"/>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github.com/ChrisHarrold/PiWorkshop/Sounds"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hyperlink" Target="http://bit.ly/charrold303" TargetMode="External"/><Relationship Id="rId10"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charrold303.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97BBE115-8B57-F349-90E2-9F7064458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59</TotalTime>
  <Pages>11</Pages>
  <Words>1046</Words>
  <Characters>5966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9</cp:revision>
  <dcterms:created xsi:type="dcterms:W3CDTF">2018-03-14T16:03:00Z</dcterms:created>
  <dcterms:modified xsi:type="dcterms:W3CDTF">2018-03-23T21:00:00Z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