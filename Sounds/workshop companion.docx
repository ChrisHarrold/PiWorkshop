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AA7170"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C10A2F" w:rsidRDefault="00775956">
          <w:pPr>
            <w:pStyle w:val="TOCHeading"/>
          </w:pPr>
          <w:r>
            <w:rPr>
              <w:rStyle w:val="Emphasis"/>
            </w:rPr>
            <w:t>TAble of</w:t>
          </w:r>
          <w:r>
            <w:rPr>
              <w:rStyle w:val="Emphasis"/>
            </w:rPr>
            <w:br/>
          </w:r>
          <w:r>
            <w:t>Contents</w:t>
          </w:r>
        </w:p>
        <w:p w:rsidR="00926187" w:rsidRPr="00926187" w:rsidRDefault="00775956">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00926187" w:rsidRPr="00926187">
            <w:rPr>
              <w:noProof/>
              <w:sz w:val="22"/>
              <w:szCs w:val="22"/>
            </w:rPr>
            <w:t>WElcome!</w:t>
          </w:r>
          <w:r w:rsidR="00926187" w:rsidRPr="00926187">
            <w:rPr>
              <w:noProof/>
              <w:sz w:val="22"/>
              <w:szCs w:val="22"/>
            </w:rPr>
            <w:tab/>
          </w:r>
          <w:r w:rsidR="00926187" w:rsidRPr="00926187">
            <w:rPr>
              <w:noProof/>
              <w:sz w:val="22"/>
              <w:szCs w:val="22"/>
            </w:rPr>
            <w:fldChar w:fldCharType="begin"/>
          </w:r>
          <w:r w:rsidR="00926187" w:rsidRPr="00926187">
            <w:rPr>
              <w:noProof/>
              <w:sz w:val="22"/>
              <w:szCs w:val="22"/>
            </w:rPr>
            <w:instrText xml:space="preserve"> PAGEREF _Toc511293813 \h </w:instrText>
          </w:r>
          <w:r w:rsidR="00926187" w:rsidRPr="00926187">
            <w:rPr>
              <w:noProof/>
              <w:sz w:val="22"/>
              <w:szCs w:val="22"/>
            </w:rPr>
          </w:r>
          <w:r w:rsidR="00926187" w:rsidRPr="00926187">
            <w:rPr>
              <w:noProof/>
              <w:sz w:val="22"/>
              <w:szCs w:val="22"/>
            </w:rPr>
            <w:fldChar w:fldCharType="separate"/>
          </w:r>
          <w:r w:rsidR="003253D7">
            <w:rPr>
              <w:noProof/>
              <w:sz w:val="22"/>
              <w:szCs w:val="22"/>
            </w:rPr>
            <w:t>1</w:t>
          </w:r>
          <w:r w:rsidR="00926187"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sidR="003253D7">
            <w:rPr>
              <w:noProof/>
              <w:sz w:val="22"/>
              <w:szCs w:val="22"/>
            </w:rPr>
            <w:t>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sidR="003253D7">
            <w:rPr>
              <w:noProof/>
              <w:sz w:val="22"/>
              <w:szCs w:val="22"/>
            </w:rPr>
            <w:t>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sidR="003253D7">
            <w:rPr>
              <w:noProof/>
              <w:sz w:val="22"/>
              <w:szCs w:val="22"/>
            </w:rPr>
            <w:t>3</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sidR="003253D7">
            <w:rPr>
              <w:noProof/>
              <w:sz w:val="22"/>
              <w:szCs w:val="22"/>
            </w:rPr>
            <w:t>6</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sidR="003253D7">
            <w:rPr>
              <w:noProof/>
              <w:sz w:val="22"/>
              <w:szCs w:val="22"/>
            </w:rPr>
            <w:t>6</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sidR="003253D7">
            <w:rPr>
              <w:noProof/>
              <w:sz w:val="22"/>
              <w:szCs w:val="22"/>
            </w:rPr>
            <w:t>7</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sidR="003253D7">
            <w:rPr>
              <w:noProof/>
              <w:sz w:val="22"/>
              <w:szCs w:val="22"/>
            </w:rPr>
            <w:t>8</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sidR="003253D7">
            <w:rPr>
              <w:noProof/>
              <w:sz w:val="22"/>
              <w:szCs w:val="22"/>
            </w:rPr>
            <w:t>11</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sidR="003253D7">
            <w:rPr>
              <w:noProof/>
              <w:sz w:val="22"/>
              <w:szCs w:val="22"/>
            </w:rPr>
            <w:t>12</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sidR="003253D7">
            <w:rPr>
              <w:noProof/>
              <w:sz w:val="22"/>
              <w:szCs w:val="22"/>
            </w:rPr>
            <w:t>13</w:t>
          </w:r>
          <w:r w:rsidRPr="00926187">
            <w:rPr>
              <w:noProof/>
              <w:sz w:val="22"/>
              <w:szCs w:val="22"/>
            </w:rPr>
            <w:fldChar w:fldCharType="end"/>
          </w:r>
        </w:p>
        <w:p w:rsidR="00926187" w:rsidRPr="00926187" w:rsidRDefault="00926187">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sidR="003253D7">
            <w:rPr>
              <w:noProof/>
              <w:sz w:val="22"/>
              <w:szCs w:val="22"/>
            </w:rPr>
            <w:t>22</w:t>
          </w:r>
          <w:r w:rsidRPr="00926187">
            <w:rPr>
              <w:noProof/>
              <w:sz w:val="22"/>
              <w:szCs w:val="22"/>
            </w:rPr>
            <w:fldChar w:fldCharType="end"/>
          </w:r>
        </w:p>
        <w:p w:rsidR="00926187" w:rsidRPr="00926187" w:rsidRDefault="00926187">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sidR="003253D7">
            <w:rPr>
              <w:noProof/>
              <w:sz w:val="22"/>
              <w:szCs w:val="22"/>
            </w:rPr>
            <w:t>24</w:t>
          </w:r>
          <w:r w:rsidRPr="00926187">
            <w:rPr>
              <w:noProof/>
              <w:sz w:val="22"/>
              <w:szCs w:val="22"/>
            </w:rPr>
            <w:fldChar w:fldCharType="end"/>
          </w:r>
        </w:p>
        <w:p w:rsidR="00C10A2F" w:rsidRPr="00926187" w:rsidRDefault="00775956">
          <w:pPr>
            <w:rPr>
              <w:sz w:val="22"/>
              <w:szCs w:val="22"/>
            </w:rPr>
            <w:sectPr w:rsidR="00C10A2F"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871AE" w:rsidRDefault="006871AE">
      <w:pPr>
        <w:pStyle w:val="Heading1"/>
      </w:pPr>
      <w:bookmarkStart w:id="0" w:name="_Toc511293813"/>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1293814"/>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1293815"/>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1293816"/>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681C26" w:rsidP="00D54C72">
      <w:pPr>
        <w:pStyle w:val="Heading1"/>
      </w:pPr>
      <w:bookmarkStart w:id="4" w:name="_Toc511293817"/>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681C26" w:rsidP="00374418">
                            <w:pPr>
                              <w:pStyle w:val="Caption"/>
                              <w:rPr>
                                <w:b/>
                                <w:caps/>
                                <w:noProof/>
                                <w:color w:val="2A2A2A" w:themeColor="text2"/>
                                <w:sz w:val="90"/>
                              </w:rPr>
                            </w:pPr>
                            <w:r>
                              <w:t>What's In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CC222E" w:rsidRPr="00A5456B" w:rsidRDefault="00681C26" w:rsidP="00374418">
                      <w:pPr>
                        <w:pStyle w:val="Caption"/>
                        <w:rPr>
                          <w:b/>
                          <w:caps/>
                          <w:noProof/>
                          <w:color w:val="2A2A2A" w:themeColor="text2"/>
                          <w:sz w:val="90"/>
                        </w:rPr>
                      </w:pPr>
                      <w:r>
                        <w:t>What's In The Box!?</w:t>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81792"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569FF"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1293818"/>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1293819"/>
      <w:r>
        <w:lastRenderedPageBreak/>
        <w:t xml:space="preserve">Raspberry Pi </w:t>
      </w:r>
      <w:r w:rsidR="00631F00">
        <w:t xml:space="preserve">GPIO </w:t>
      </w:r>
      <w:r>
        <w:t>Pinout Diagram:</w:t>
      </w:r>
      <w:bookmarkEnd w:id="6"/>
    </w:p>
    <w:p w:rsidR="0045719D" w:rsidRDefault="0045719D" w:rsidP="00D54C72"/>
    <w:p w:rsidR="0045719D" w:rsidRDefault="00066AC6" w:rsidP="00D54C72">
      <w:r>
        <w:rPr>
          <w:noProof/>
        </w:rPr>
        <mc:AlternateContent>
          <mc:Choice Requires="wps">
            <w:drawing>
              <wp:anchor distT="0" distB="0" distL="114300" distR="114300" simplePos="0" relativeHeight="251687936" behindDoc="0" locked="0" layoutInCell="1" allowOverlap="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B76" w:rsidRDefault="00556155" w:rsidP="006B2B76">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B2B76" w:rsidRDefault="00556155" w:rsidP="006B2B76">
                      <w:pPr>
                        <w:jc w:val="center"/>
                      </w:pPr>
                      <w:r>
                        <w:t>User Defined GPIO PIN</w:t>
                      </w:r>
                    </w:p>
                  </w:txbxContent>
                </v:textbox>
                <o:callout v:ext="edit" minusy="t"/>
              </v:shape>
            </w:pict>
          </mc:Fallback>
        </mc:AlternateContent>
      </w:r>
      <w:r w:rsidR="00631F00">
        <w:rPr>
          <w:noProof/>
        </w:rPr>
        <w:drawing>
          <wp:anchor distT="0" distB="0" distL="114300" distR="114300" simplePos="0" relativeHeight="251676672" behindDoc="0" locked="0" layoutInCell="1" allowOverlap="1">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556155">
      <w:r>
        <w:rPr>
          <w:noProof/>
        </w:rPr>
        <mc:AlternateContent>
          <mc:Choice Requires="wps">
            <w:drawing>
              <wp:anchor distT="0" distB="0" distL="114300" distR="114300" simplePos="0" relativeHeight="251696128" behindDoc="0" locked="0" layoutInCell="1" allowOverlap="1" wp14:anchorId="23F4A019" wp14:editId="7AAEA822">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30" o:spid="_x0000_s1028" type="#_x0000_t51" style="position:absolute;margin-left:-21.25pt;margin-top:137.9pt;width:79.5pt;height:7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556155" w:rsidRDefault="00556155" w:rsidP="00556155">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94080" behindDoc="0" locked="0" layoutInCell="1" allowOverlap="1" wp14:anchorId="23F4A019" wp14:editId="7AAEA822">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29" o:spid="_x0000_s1029" type="#_x0000_t51" style="position:absolute;margin-left:-21.25pt;margin-top:58.35pt;width:79.5pt;height:7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556155" w:rsidRDefault="00556155" w:rsidP="00556155">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92032" behindDoc="0" locked="0" layoutInCell="1" allowOverlap="1" wp14:anchorId="61A4A74A" wp14:editId="04B2A458">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7" o:spid="_x0000_s1030" type="#_x0000_t51" style="position:absolute;margin-left:-25.4pt;margin-top:360.6pt;width:79.5pt;height:7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556155" w:rsidRDefault="00556155" w:rsidP="00556155">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89984" behindDoc="0" locked="0" layoutInCell="1" allowOverlap="1" wp14:anchorId="61A4A74A" wp14:editId="04B2A458">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6" o:spid="_x0000_s1031" type="#_x0000_t51" style="position:absolute;margin-left:458.5pt;margin-top:245.95pt;width:79.5pt;height:7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556155" w:rsidRDefault="00556155" w:rsidP="00556155">
                      <w:pPr>
                        <w:jc w:val="center"/>
                      </w:pPr>
                      <w:r>
                        <w:t>Common Ground PIN</w:t>
                      </w:r>
                    </w:p>
                  </w:txbxContent>
                </v:textbox>
              </v:shape>
            </w:pict>
          </mc:Fallback>
        </mc:AlternateContent>
      </w:r>
      <w:r w:rsidR="006B2B76">
        <w:rPr>
          <w:noProof/>
        </w:rPr>
        <mc:AlternateContent>
          <mc:Choice Requires="wps">
            <w:drawing>
              <wp:anchor distT="0" distB="0" distL="114300" distR="114300" simplePos="0" relativeHeight="251684864" behindDoc="0" locked="0" layoutInCell="1" allowOverlap="1" wp14:anchorId="462A00D4" wp14:editId="546E9663">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362B3" id="Oval 22" o:spid="_x0000_s1026" style="position:absolute;margin-left:38.45pt;margin-top:233.65pt;width:63.65pt;height:99.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rsidR="0045719D">
        <w:br w:type="page"/>
      </w:r>
    </w:p>
    <w:p w:rsidR="00D54C72" w:rsidRDefault="0045719D" w:rsidP="0045719D">
      <w:pPr>
        <w:pStyle w:val="Heading2"/>
        <w:rPr>
          <w:noProof/>
        </w:rPr>
      </w:pPr>
      <w:bookmarkStart w:id="7" w:name="_Toc511293820"/>
      <w:r>
        <w:lastRenderedPageBreak/>
        <w:t>Wiring Pictures to help you get wired:</w:t>
      </w:r>
      <w:bookmarkEnd w:id="7"/>
      <w:r w:rsidR="00AE7F3F" w:rsidRPr="00AE7F3F">
        <w:rPr>
          <w:noProof/>
        </w:rPr>
        <w:t xml:space="preserve"> </w:t>
      </w:r>
    </w:p>
    <w:p w:rsidR="00CF3943" w:rsidRPr="00CF3943" w:rsidRDefault="00CF3943" w:rsidP="00CF3943"/>
    <w:p w:rsidR="00AE7F3F" w:rsidRDefault="00CF3943" w:rsidP="00AE7F3F">
      <w:r w:rsidRPr="00CF3943">
        <w:rPr>
          <w:noProof/>
        </w:rPr>
        <w:drawing>
          <wp:inline distT="0" distB="0" distL="0" distR="0" wp14:anchorId="47D6F722" wp14:editId="1CD3AE8B">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AE7F3F" w:rsidRPr="00AE7F3F" w:rsidRDefault="00CF3943" w:rsidP="00AE7F3F">
      <w:r>
        <w:rPr>
          <w:noProof/>
        </w:rPr>
        <w:lastRenderedPageBreak/>
        <w:drawing>
          <wp:anchor distT="0" distB="0" distL="114300" distR="114300" simplePos="0" relativeHeight="251680768" behindDoc="0" locked="0" layoutInCell="1" allowOverlap="1" wp14:anchorId="1FA8A847">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8" w:name="_Toc511293821"/>
      <w:r>
        <w:lastRenderedPageBreak/>
        <w:t>Step-By-step command reference</w:t>
      </w:r>
      <w:bookmarkEnd w:id="8"/>
    </w:p>
    <w:p w:rsidR="007A26B0" w:rsidRDefault="000E5BFA" w:rsidP="000E5BFA">
      <w:r>
        <w:t>I will be walking the group through the following commands as we progress through the workshop, but this way you can get caught up if you get lost (or sprint ahead if we are going too slow). Also, this will be stored on the github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C52E48" w:rsidP="007A26B0">
      <w:pPr>
        <w:pStyle w:val="Heading2"/>
      </w:pPr>
      <w:bookmarkStart w:id="9" w:name="_Toc511293822"/>
      <w:r>
        <w:lastRenderedPageBreak/>
        <w:t>Co</w:t>
      </w:r>
      <w:r w:rsidR="007A26B0">
        <w:t>mmands</w:t>
      </w:r>
      <w:bookmarkEnd w:id="9"/>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r w:rsidRPr="007A26B0">
        <w:rPr>
          <w:rFonts w:ascii="Rockwell" w:hAnsi="Rockwell"/>
        </w:rPr>
        <w:t xml:space="preserve">ssh </w:t>
      </w:r>
      <w:hyperlink r:id="rId25"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To input our code into the pi, we will be using a built-in program called nano. I like nano better than vi or vim and that’s why we are using it. Don’t @ me. To enter code mode, the command is:</w:t>
      </w:r>
    </w:p>
    <w:p w:rsidR="00CC222E" w:rsidRDefault="00CC222E" w:rsidP="000E5BFA">
      <w:r>
        <w:rPr>
          <w:rFonts w:ascii="Rockwell" w:hAnsi="Rockwell"/>
        </w:rPr>
        <w:t>Sudo nano my_app.py</w:t>
      </w:r>
    </w:p>
    <w:p w:rsidR="003253D7" w:rsidRDefault="00CC222E" w:rsidP="000E5BFA">
      <w:r>
        <w:t xml:space="preserve">You will now be in the nano application and can copy the code from the next section. </w:t>
      </w:r>
    </w:p>
    <w:p w:rsidR="003253D7" w:rsidRPr="00CC222E" w:rsidRDefault="003253D7" w:rsidP="000E5BFA"/>
    <w:p w:rsidR="00CC222E" w:rsidRDefault="00CC222E" w:rsidP="00CC222E">
      <w:pPr>
        <w:pStyle w:val="Subtitle"/>
      </w:pPr>
      <w:r>
        <w:br w:type="page"/>
      </w:r>
    </w:p>
    <w:p w:rsidR="00CC222E" w:rsidRDefault="00CC222E" w:rsidP="00CC222E">
      <w:pPr>
        <w:pStyle w:val="Heading2"/>
      </w:pPr>
      <w:bookmarkStart w:id="10" w:name="_Toc511293823"/>
      <w:r>
        <w:lastRenderedPageBreak/>
        <w:t>The code:</w:t>
      </w:r>
      <w:bookmarkEnd w:id="10"/>
    </w:p>
    <w:p w:rsidR="003253D7" w:rsidRDefault="003253D7" w:rsidP="003253D7">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3253D7" w:rsidRDefault="003253D7" w:rsidP="003253D7">
      <w:r>
        <w:t xml:space="preserve">You can also skip the lines that start with </w:t>
      </w:r>
      <w:r w:rsidRPr="00BD591A">
        <w:rPr>
          <w:rFonts w:ascii="Rockwell" w:hAnsi="Rockwell"/>
          <w:b/>
          <w:color w:val="0070C0"/>
        </w:rPr>
        <w:t>print</w:t>
      </w:r>
      <w:r w:rsidRPr="00BD591A">
        <w:rPr>
          <w:color w:val="0070C0"/>
        </w:rPr>
        <w:t xml:space="preserve"> </w:t>
      </w:r>
      <w:r>
        <w:t>if you wish, but your application will not perform any notifications without them. This is OK if you trust it to run clean all the time. You will notice I am not the trusting sort…</w:t>
      </w:r>
    </w:p>
    <w:p w:rsidR="003253D7" w:rsidRDefault="003253D7" w:rsidP="003253D7">
      <w:r>
        <w:t>You can skip the comments – lines that start with a # they are there to tell you what the actual commands do. The total of uncommented lines is around 50. We will input them together with the class, but you can skip ahead if you wish.</w:t>
      </w:r>
    </w:p>
    <w:p w:rsidR="003253D7" w:rsidRPr="003253D7" w:rsidRDefault="003253D7" w:rsidP="003253D7"/>
    <w:p w:rsidR="00F16BBF" w:rsidRPr="000B6F29" w:rsidRDefault="00F16BBF" w:rsidP="005202ED">
      <w:pPr>
        <w:spacing w:line="240" w:lineRule="auto"/>
        <w:rPr>
          <w:color w:val="D9D9D9" w:themeColor="background1" w:themeShade="D9"/>
        </w:rPr>
      </w:pPr>
      <w:r w:rsidRPr="000B6F29">
        <w:rPr>
          <w:color w:val="D9D9D9" w:themeColor="background1" w:themeShade="D9"/>
        </w:rPr>
        <w:t>001: # ------------------------------------------------------------------------------------------</w:t>
      </w:r>
    </w:p>
    <w:p w:rsidR="00F16BBF" w:rsidRPr="000B6F29" w:rsidRDefault="00F16BBF" w:rsidP="005202ED">
      <w:pPr>
        <w:spacing w:line="240" w:lineRule="auto"/>
        <w:rPr>
          <w:color w:val="D9D9D9" w:themeColor="background1" w:themeShade="D9"/>
        </w:rPr>
      </w:pPr>
      <w:r w:rsidRPr="000B6F29">
        <w:rPr>
          <w:color w:val="D9D9D9" w:themeColor="background1" w:themeShade="D9"/>
        </w:rPr>
        <w:t>002: # Introduction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003: # ------------------------------------------------------------------------------------------</w:t>
      </w:r>
    </w:p>
    <w:p w:rsidR="00F16BBF" w:rsidRPr="000B6F29" w:rsidRDefault="00F16BBF" w:rsidP="005202ED">
      <w:pPr>
        <w:spacing w:line="240" w:lineRule="auto"/>
        <w:rPr>
          <w:color w:val="D9D9D9" w:themeColor="background1" w:themeShade="D9"/>
        </w:rPr>
      </w:pPr>
      <w:r w:rsidRPr="000B6F29">
        <w:rPr>
          <w:color w:val="D9D9D9" w:themeColor="background1" w:themeShade="D9"/>
        </w:rPr>
        <w:t>004: # Welcome to my sound sensor project! This program will do 3 basic things:</w:t>
      </w:r>
    </w:p>
    <w:p w:rsidR="00F16BBF" w:rsidRPr="000B6F29" w:rsidRDefault="00F16BBF" w:rsidP="005202ED">
      <w:pPr>
        <w:spacing w:line="240" w:lineRule="auto"/>
        <w:rPr>
          <w:color w:val="D9D9D9" w:themeColor="background1" w:themeShade="D9"/>
        </w:rPr>
      </w:pPr>
      <w:r w:rsidRPr="000B6F29">
        <w:rPr>
          <w:color w:val="D9D9D9" w:themeColor="background1" w:themeShade="D9"/>
        </w:rPr>
        <w:t>005: # 1) configure your RPi to use a sound sensor (based on the DAOKI sound sensor from Amazon)</w:t>
      </w:r>
    </w:p>
    <w:p w:rsidR="00F16BBF" w:rsidRPr="000B6F29" w:rsidRDefault="00F16BBF" w:rsidP="005202ED">
      <w:pPr>
        <w:spacing w:line="240" w:lineRule="auto"/>
        <w:rPr>
          <w:color w:val="D9D9D9" w:themeColor="background1" w:themeShade="D9"/>
        </w:rPr>
      </w:pPr>
      <w:r w:rsidRPr="000B6F29">
        <w:rPr>
          <w:color w:val="D9D9D9" w:themeColor="background1" w:themeShade="D9"/>
        </w:rPr>
        <w:t>006: # 2) Monitor the sensor for a change in state</w:t>
      </w:r>
    </w:p>
    <w:p w:rsidR="00F16BBF" w:rsidRPr="000B6F29" w:rsidRDefault="00F16BBF" w:rsidP="005202ED">
      <w:pPr>
        <w:spacing w:line="240" w:lineRule="auto"/>
        <w:rPr>
          <w:color w:val="D9D9D9" w:themeColor="background1" w:themeShade="D9"/>
        </w:rPr>
      </w:pPr>
      <w:r w:rsidRPr="000B6F29">
        <w:rPr>
          <w:color w:val="D9D9D9" w:themeColor="background1" w:themeShade="D9"/>
        </w:rPr>
        <w:t>007: # 3) Output both a visual alert (Red LED) and update a webpage with detection information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008: #</w:t>
      </w:r>
    </w:p>
    <w:p w:rsidR="00F16BBF" w:rsidRPr="000B6F29" w:rsidRDefault="00F16BBF" w:rsidP="005202ED">
      <w:pPr>
        <w:spacing w:line="240" w:lineRule="auto"/>
        <w:rPr>
          <w:color w:val="D9D9D9" w:themeColor="background1" w:themeShade="D9"/>
        </w:rPr>
      </w:pPr>
      <w:r w:rsidRPr="000B6F29">
        <w:rPr>
          <w:color w:val="D9D9D9" w:themeColor="background1" w:themeShade="D9"/>
        </w:rPr>
        <w:t>009: # You can grab this project from github with the following command:</w:t>
      </w:r>
    </w:p>
    <w:p w:rsidR="00F16BBF" w:rsidRPr="000B6F29" w:rsidRDefault="00F16BBF" w:rsidP="005202ED">
      <w:pPr>
        <w:spacing w:line="240" w:lineRule="auto"/>
        <w:rPr>
          <w:color w:val="D9D9D9" w:themeColor="background1" w:themeShade="D9"/>
        </w:rPr>
      </w:pPr>
      <w:r w:rsidRPr="000B6F29">
        <w:rPr>
          <w:color w:val="D9D9D9" w:themeColor="background1" w:themeShade="D9"/>
        </w:rPr>
        <w:t>010: # git clone https://github.com/ChrisHarrold/PiWorkshop.git</w:t>
      </w:r>
    </w:p>
    <w:p w:rsidR="00F16BBF" w:rsidRPr="000B6F29" w:rsidRDefault="00F16BBF" w:rsidP="005202ED">
      <w:pPr>
        <w:spacing w:line="240" w:lineRule="auto"/>
        <w:rPr>
          <w:color w:val="D9D9D9" w:themeColor="background1" w:themeShade="D9"/>
        </w:rPr>
      </w:pPr>
      <w:r w:rsidRPr="000B6F29">
        <w:rPr>
          <w:color w:val="D9D9D9" w:themeColor="background1" w:themeShade="D9"/>
        </w:rPr>
        <w:t>011: # this pro</w:t>
      </w:r>
      <w:r w:rsidR="00BD591A">
        <w:rPr>
          <w:color w:val="D9D9D9" w:themeColor="background1" w:themeShade="D9"/>
        </w:rPr>
        <w:t>ject is in the Sounds folder</w:t>
      </w:r>
      <w:bookmarkStart w:id="11" w:name="_GoBack"/>
      <w:bookmarkEnd w:id="11"/>
    </w:p>
    <w:p w:rsidR="00F16BBF" w:rsidRPr="000B6F29" w:rsidRDefault="00F16BBF" w:rsidP="005202ED">
      <w:pPr>
        <w:spacing w:line="240" w:lineRule="auto"/>
        <w:rPr>
          <w:color w:val="D9D9D9" w:themeColor="background1" w:themeShade="D9"/>
        </w:rPr>
      </w:pPr>
      <w:r w:rsidRPr="000B6F29">
        <w:rPr>
          <w:color w:val="D9D9D9" w:themeColor="background1" w:themeShade="D9"/>
        </w:rPr>
        <w:t>012: # Happy Pi-ing</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013: </w:t>
      </w:r>
    </w:p>
    <w:p w:rsidR="00F16BBF" w:rsidRPr="000B6F29" w:rsidRDefault="00F16BBF" w:rsidP="005202ED">
      <w:pPr>
        <w:spacing w:line="240" w:lineRule="auto"/>
        <w:rPr>
          <w:color w:val="D9D9D9" w:themeColor="background1" w:themeShade="D9"/>
        </w:rPr>
      </w:pPr>
      <w:r w:rsidRPr="000B6F29">
        <w:rPr>
          <w:color w:val="D9D9D9" w:themeColor="background1" w:themeShade="D9"/>
        </w:rPr>
        <w:lastRenderedPageBreak/>
        <w:t>014: # ------------------------------------------------------------------------------------------</w:t>
      </w:r>
    </w:p>
    <w:p w:rsidR="00F16BBF" w:rsidRPr="000B6F29" w:rsidRDefault="00F16BBF" w:rsidP="005202ED">
      <w:pPr>
        <w:spacing w:line="240" w:lineRule="auto"/>
        <w:rPr>
          <w:color w:val="D9D9D9" w:themeColor="background1" w:themeShade="D9"/>
        </w:rPr>
      </w:pPr>
      <w:r w:rsidRPr="000B6F29">
        <w:rPr>
          <w:color w:val="D9D9D9" w:themeColor="background1" w:themeShade="D9"/>
        </w:rPr>
        <w:t>015: # Libs, Variables, and Program Header</w:t>
      </w:r>
    </w:p>
    <w:p w:rsidR="00F16BBF" w:rsidRPr="000B6F29" w:rsidRDefault="00F16BBF" w:rsidP="005202ED">
      <w:pPr>
        <w:spacing w:line="240" w:lineRule="auto"/>
        <w:rPr>
          <w:color w:val="D9D9D9" w:themeColor="background1" w:themeShade="D9"/>
        </w:rPr>
      </w:pPr>
      <w:r w:rsidRPr="000B6F29">
        <w:rPr>
          <w:color w:val="D9D9D9" w:themeColor="background1" w:themeShade="D9"/>
        </w:rPr>
        <w:t>016: # ------------------------------------------------------------------------------------------</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017: </w:t>
      </w:r>
    </w:p>
    <w:p w:rsidR="00F16BBF" w:rsidRPr="000B6F29" w:rsidRDefault="00F16BBF" w:rsidP="005202ED">
      <w:pPr>
        <w:spacing w:line="240" w:lineRule="auto"/>
        <w:rPr>
          <w:color w:val="D9D9D9" w:themeColor="background1" w:themeShade="D9"/>
        </w:rPr>
      </w:pPr>
      <w:r w:rsidRPr="000B6F29">
        <w:rPr>
          <w:color w:val="D9D9D9" w:themeColor="background1" w:themeShade="D9"/>
        </w:rPr>
        <w:t>018: # Import libraries used in this program</w:t>
      </w:r>
    </w:p>
    <w:p w:rsidR="00F16BBF" w:rsidRPr="000B6F29" w:rsidRDefault="00F16BBF" w:rsidP="005202ED">
      <w:pPr>
        <w:spacing w:line="240" w:lineRule="auto"/>
        <w:rPr>
          <w:color w:val="D9D9D9" w:themeColor="background1" w:themeShade="D9"/>
        </w:rPr>
      </w:pPr>
      <w:r w:rsidRPr="000B6F29">
        <w:rPr>
          <w:color w:val="D9D9D9" w:themeColor="background1" w:themeShade="D9"/>
        </w:rPr>
        <w:t>019: # the RPI.GPIO library is used by Python to interface with the RPi Hardware</w:t>
      </w:r>
    </w:p>
    <w:p w:rsidR="00F16BBF" w:rsidRDefault="00F16BBF" w:rsidP="005202ED">
      <w:pPr>
        <w:spacing w:line="240" w:lineRule="auto"/>
      </w:pPr>
      <w:r w:rsidRPr="000B6F29">
        <w:rPr>
          <w:b/>
          <w:color w:val="0070C0"/>
        </w:rPr>
        <w:t>020: import RPi.GPIO as GPIO</w:t>
      </w:r>
    </w:p>
    <w:p w:rsidR="00F16BBF" w:rsidRPr="000B6F29" w:rsidRDefault="00F16BBF" w:rsidP="005202ED">
      <w:pPr>
        <w:spacing w:line="240" w:lineRule="auto"/>
        <w:rPr>
          <w:color w:val="D9D9D9" w:themeColor="background1" w:themeShade="D9"/>
        </w:rPr>
      </w:pPr>
      <w:r w:rsidRPr="000B6F29">
        <w:rPr>
          <w:color w:val="D9D9D9" w:themeColor="background1" w:themeShade="D9"/>
        </w:rPr>
        <w:t>021: # the OS module allows us to use the file system</w:t>
      </w:r>
    </w:p>
    <w:p w:rsidR="00F16BBF" w:rsidRPr="000B6F29" w:rsidRDefault="00F16BBF" w:rsidP="005202ED">
      <w:pPr>
        <w:spacing w:line="240" w:lineRule="auto"/>
        <w:rPr>
          <w:b/>
          <w:color w:val="0070C0"/>
        </w:rPr>
      </w:pPr>
      <w:r w:rsidRPr="000B6F29">
        <w:rPr>
          <w:b/>
          <w:color w:val="0070C0"/>
        </w:rPr>
        <w:t>022: import os</w:t>
      </w:r>
    </w:p>
    <w:p w:rsidR="00F16BBF" w:rsidRPr="00D11497" w:rsidRDefault="00F16BBF" w:rsidP="005202ED">
      <w:pPr>
        <w:spacing w:line="240" w:lineRule="auto"/>
        <w:rPr>
          <w:color w:val="D9D9D9" w:themeColor="background1" w:themeShade="D9"/>
        </w:rPr>
      </w:pPr>
      <w:r w:rsidRPr="00D11497">
        <w:rPr>
          <w:color w:val="D9D9D9" w:themeColor="background1" w:themeShade="D9"/>
        </w:rPr>
        <w:t>023: # time is an incedibly useful python library that gives you access to commands for time</w:t>
      </w:r>
    </w:p>
    <w:p w:rsidR="00F16BBF" w:rsidRPr="000B6F29" w:rsidRDefault="00F16BBF" w:rsidP="005202ED">
      <w:pPr>
        <w:spacing w:line="240" w:lineRule="auto"/>
        <w:rPr>
          <w:b/>
          <w:color w:val="0070C0"/>
        </w:rPr>
      </w:pPr>
      <w:r w:rsidRPr="000B6F29">
        <w:rPr>
          <w:b/>
          <w:color w:val="0070C0"/>
        </w:rPr>
        <w:t>024: import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025: # decimal allows you to work with decimal notation for numbers - very useful for high-precision</w:t>
      </w:r>
    </w:p>
    <w:p w:rsidR="00F16BBF" w:rsidRPr="000B6F29" w:rsidRDefault="00F16BBF" w:rsidP="005202ED">
      <w:pPr>
        <w:spacing w:line="240" w:lineRule="auto"/>
        <w:rPr>
          <w:b/>
          <w:color w:val="0070C0"/>
        </w:rPr>
      </w:pPr>
      <w:r w:rsidRPr="000B6F29">
        <w:rPr>
          <w:b/>
          <w:color w:val="0070C0"/>
        </w:rPr>
        <w:t>026: from decimal import Decimal</w:t>
      </w:r>
    </w:p>
    <w:p w:rsidR="00F16BBF" w:rsidRPr="00D11497" w:rsidRDefault="00F16BBF" w:rsidP="005202ED">
      <w:pPr>
        <w:spacing w:line="240" w:lineRule="auto"/>
        <w:rPr>
          <w:color w:val="D9D9D9" w:themeColor="background1" w:themeShade="D9"/>
          <w14:props3d w14:extrusionH="0" w14:contourW="0" w14:prstMaterial="matte"/>
        </w:rPr>
      </w:pPr>
      <w:r w:rsidRPr="00D11497">
        <w:rPr>
          <w:color w:val="D9D9D9" w:themeColor="background1" w:themeShade="D9"/>
          <w14:props3d w14:extrusionH="0" w14:contourW="0" w14:prstMaterial="matte"/>
        </w:rPr>
        <w:t>027: # the math library allows you to perform standard math functions</w:t>
      </w:r>
    </w:p>
    <w:p w:rsidR="00F16BBF" w:rsidRPr="000B6F29" w:rsidRDefault="00F16BBF" w:rsidP="005202ED">
      <w:pPr>
        <w:spacing w:line="240" w:lineRule="auto"/>
        <w:rPr>
          <w:b/>
          <w:color w:val="0070C0"/>
        </w:rPr>
      </w:pPr>
      <w:r w:rsidRPr="000B6F29">
        <w:rPr>
          <w:b/>
          <w:color w:val="0070C0"/>
        </w:rPr>
        <w:t>028: import math</w:t>
      </w:r>
    </w:p>
    <w:p w:rsidR="00F16BBF" w:rsidRDefault="00F16BBF" w:rsidP="005202ED">
      <w:pPr>
        <w:spacing w:line="240" w:lineRule="auto"/>
      </w:pPr>
      <w:r w:rsidRPr="00D11497">
        <w:rPr>
          <w:color w:val="D9D9D9" w:themeColor="background1" w:themeShade="D9"/>
        </w:rPr>
        <w:t>029:</w:t>
      </w:r>
      <w:r>
        <w:t xml:space="preserve"> </w:t>
      </w:r>
    </w:p>
    <w:p w:rsidR="00F16BBF" w:rsidRPr="00D11497" w:rsidRDefault="00F16BBF" w:rsidP="005202ED">
      <w:pPr>
        <w:spacing w:line="240" w:lineRule="auto"/>
        <w:rPr>
          <w:color w:val="D9D9D9" w:themeColor="background1" w:themeShade="D9"/>
        </w:rPr>
      </w:pPr>
      <w:r w:rsidRPr="00D11497">
        <w:rPr>
          <w:color w:val="D9D9D9" w:themeColor="background1" w:themeShade="D9"/>
        </w:rPr>
        <w:t>030: # Startup message - will print to the console only</w:t>
      </w:r>
    </w:p>
    <w:p w:rsidR="00F16BBF" w:rsidRPr="000B6F29" w:rsidRDefault="00F16BBF" w:rsidP="005202ED">
      <w:pPr>
        <w:spacing w:line="240" w:lineRule="auto"/>
        <w:rPr>
          <w:b/>
          <w:color w:val="0070C0"/>
        </w:rPr>
      </w:pPr>
      <w:r w:rsidRPr="000B6F29">
        <w:rPr>
          <w:b/>
          <w:color w:val="0070C0"/>
        </w:rPr>
        <w:t>031: print("Preparing to monitor sound levels")</w:t>
      </w:r>
    </w:p>
    <w:p w:rsidR="00F16BBF" w:rsidRPr="000B6F29" w:rsidRDefault="00F16BBF" w:rsidP="005202ED">
      <w:pPr>
        <w:spacing w:line="240" w:lineRule="auto"/>
        <w:rPr>
          <w:b/>
          <w:color w:val="0070C0"/>
        </w:rPr>
      </w:pPr>
      <w:r w:rsidRPr="000B6F29">
        <w:rPr>
          <w:b/>
          <w:color w:val="0070C0"/>
        </w:rPr>
        <w:t>032: print("You can gracefully exit the program by pressing ctrl-C")</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033: </w:t>
      </w:r>
    </w:p>
    <w:p w:rsidR="00F16BBF" w:rsidRPr="00D11497" w:rsidRDefault="00F16BBF" w:rsidP="005202ED">
      <w:pPr>
        <w:spacing w:line="240" w:lineRule="auto"/>
        <w:rPr>
          <w:color w:val="D9D9D9" w:themeColor="background1" w:themeShade="D9"/>
        </w:rPr>
      </w:pPr>
      <w:r w:rsidRPr="00D11497">
        <w:rPr>
          <w:color w:val="D9D9D9" w:themeColor="background1" w:themeShade="D9"/>
        </w:rPr>
        <w:t>034: # We will be outputting to a website for a real-time view of noise detection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035: # for debugging you can leave this section commented out:</w:t>
      </w:r>
    </w:p>
    <w:p w:rsidR="00F16BBF" w:rsidRPr="000B6F29" w:rsidRDefault="00F16BBF" w:rsidP="005202ED">
      <w:pPr>
        <w:spacing w:line="240" w:lineRule="auto"/>
        <w:rPr>
          <w:b/>
          <w:color w:val="0070C0"/>
        </w:rPr>
      </w:pPr>
      <w:r w:rsidRPr="000B6F29">
        <w:rPr>
          <w:b/>
          <w:color w:val="0070C0"/>
        </w:rPr>
        <w:t>036: print("Readying Web Output File")</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037: # Web output file definition - this file is called by the sound.html webpage and used to</w:t>
      </w:r>
    </w:p>
    <w:p w:rsidR="00F16BBF" w:rsidRPr="00D11497" w:rsidRDefault="00F16BBF" w:rsidP="005202ED">
      <w:pPr>
        <w:spacing w:line="240" w:lineRule="auto"/>
        <w:rPr>
          <w:color w:val="D9D9D9" w:themeColor="background1" w:themeShade="D9"/>
        </w:rPr>
      </w:pPr>
      <w:r w:rsidRPr="00D11497">
        <w:rPr>
          <w:color w:val="D9D9D9" w:themeColor="background1" w:themeShade="D9"/>
        </w:rPr>
        <w:t>038: # display the status of the sound detection</w:t>
      </w:r>
    </w:p>
    <w:p w:rsidR="00F16BBF" w:rsidRPr="000B6F29" w:rsidRDefault="00F16BBF" w:rsidP="005202ED">
      <w:pPr>
        <w:spacing w:line="240" w:lineRule="auto"/>
        <w:rPr>
          <w:b/>
          <w:color w:val="0070C0"/>
        </w:rPr>
      </w:pPr>
      <w:r w:rsidRPr="000B6F29">
        <w:rPr>
          <w:b/>
          <w:color w:val="0070C0"/>
        </w:rPr>
        <w:t>039: web_file = "/var/www/html/table.shtml"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040: </w:t>
      </w:r>
    </w:p>
    <w:p w:rsidR="00F16BBF" w:rsidRPr="00D11497" w:rsidRDefault="00F16BBF" w:rsidP="005202ED">
      <w:pPr>
        <w:spacing w:line="240" w:lineRule="auto"/>
        <w:rPr>
          <w:color w:val="D9D9D9" w:themeColor="background1" w:themeShade="D9"/>
        </w:rPr>
      </w:pPr>
      <w:r w:rsidRPr="00D11497">
        <w:rPr>
          <w:color w:val="D9D9D9" w:themeColor="background1" w:themeShade="D9"/>
        </w:rPr>
        <w:t>041: # Opens and preps the HTML file for the first time. Will remove anything it</w:t>
      </w:r>
    </w:p>
    <w:p w:rsidR="00F16BBF" w:rsidRPr="00D11497" w:rsidRDefault="00F16BBF" w:rsidP="005202ED">
      <w:pPr>
        <w:spacing w:line="240" w:lineRule="auto"/>
        <w:rPr>
          <w:color w:val="D9D9D9" w:themeColor="background1" w:themeShade="D9"/>
        </w:rPr>
      </w:pPr>
      <w:r w:rsidRPr="00D11497">
        <w:rPr>
          <w:color w:val="D9D9D9" w:themeColor="background1" w:themeShade="D9"/>
        </w:rPr>
        <w:t>042: # finds in the file and prep it with this default entry - the replaces old</w:t>
      </w:r>
    </w:p>
    <w:p w:rsidR="00F16BBF" w:rsidRPr="00D11497" w:rsidRDefault="00F16BBF" w:rsidP="005202ED">
      <w:pPr>
        <w:spacing w:line="240" w:lineRule="auto"/>
        <w:rPr>
          <w:color w:val="D9D9D9" w:themeColor="background1" w:themeShade="D9"/>
        </w:rPr>
      </w:pPr>
      <w:r w:rsidRPr="00D11497">
        <w:rPr>
          <w:color w:val="D9D9D9" w:themeColor="background1" w:themeShade="D9"/>
        </w:rPr>
        <w:t>043: # data so definitely collect that info somewhere else if you want to keep it!</w:t>
      </w:r>
    </w:p>
    <w:p w:rsidR="00F16BBF" w:rsidRPr="000B6F29" w:rsidRDefault="00F16BBF" w:rsidP="005202ED">
      <w:pPr>
        <w:spacing w:line="240" w:lineRule="auto"/>
        <w:rPr>
          <w:b/>
          <w:color w:val="0070C0"/>
        </w:rPr>
      </w:pPr>
      <w:r w:rsidRPr="000B6F29">
        <w:rPr>
          <w:b/>
          <w:color w:val="0070C0"/>
        </w:rPr>
        <w:t>044: with open(web_file + '.new', 'w') as f_output:</w:t>
      </w:r>
    </w:p>
    <w:p w:rsidR="00F16BBF" w:rsidRPr="000B6F29" w:rsidRDefault="00F16BBF" w:rsidP="005202ED">
      <w:pPr>
        <w:spacing w:line="240" w:lineRule="auto"/>
        <w:rPr>
          <w:b/>
          <w:color w:val="0070C0"/>
        </w:rPr>
      </w:pPr>
      <w:r w:rsidRPr="000B6F29">
        <w:rPr>
          <w:b/>
          <w:color w:val="0070C0"/>
        </w:rPr>
        <w:t xml:space="preserve">045: </w:t>
      </w:r>
      <w:r w:rsidRPr="000B6F29">
        <w:rPr>
          <w:b/>
          <w:color w:val="0070C0"/>
        </w:rPr>
        <w:tab/>
        <w:t>f_output.write("")</w:t>
      </w:r>
    </w:p>
    <w:p w:rsidR="00F16BBF" w:rsidRPr="00D11497" w:rsidRDefault="00F16BBF" w:rsidP="005202ED">
      <w:pPr>
        <w:spacing w:line="240" w:lineRule="auto"/>
        <w:rPr>
          <w:b/>
          <w:color w:val="0070C0"/>
        </w:rPr>
      </w:pPr>
      <w:r w:rsidRPr="00D11497">
        <w:rPr>
          <w:b/>
          <w:color w:val="0070C0"/>
        </w:rPr>
        <w:t xml:space="preserve">046: </w:t>
      </w:r>
      <w:r w:rsidRPr="00D11497">
        <w:rPr>
          <w:b/>
          <w:color w:val="0070C0"/>
        </w:rPr>
        <w:tab/>
        <w:t>os.rename(web_file + '.new', web_file)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048: </w:t>
      </w:r>
    </w:p>
    <w:p w:rsidR="00F16BBF" w:rsidRPr="00D11497" w:rsidRDefault="00F16BBF" w:rsidP="005202ED">
      <w:pPr>
        <w:spacing w:line="240" w:lineRule="auto"/>
        <w:rPr>
          <w:color w:val="D9D9D9" w:themeColor="background1" w:themeShade="D9"/>
        </w:rPr>
      </w:pPr>
      <w:r w:rsidRPr="00D11497">
        <w:rPr>
          <w:color w:val="D9D9D9" w:themeColor="background1" w:themeShade="D9"/>
        </w:rPr>
        <w:t>049: # various counters used for determining the thresholds for sensitivity and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t>050: # as well as the time of the loop and frequency for debugging</w:t>
      </w:r>
    </w:p>
    <w:p w:rsidR="00F16BBF" w:rsidRPr="00D11497" w:rsidRDefault="00F16BBF" w:rsidP="005202ED">
      <w:pPr>
        <w:spacing w:line="240" w:lineRule="auto"/>
        <w:rPr>
          <w:b/>
          <w:color w:val="0070C0"/>
        </w:rPr>
      </w:pPr>
      <w:r w:rsidRPr="00D11497">
        <w:rPr>
          <w:b/>
          <w:color w:val="0070C0"/>
        </w:rPr>
        <w:t>051: Loud_Count = 0 # Count of trigger events from the sensor total since the program started running</w:t>
      </w:r>
    </w:p>
    <w:p w:rsidR="00F16BBF" w:rsidRPr="00D11497" w:rsidRDefault="00F16BBF" w:rsidP="005202ED">
      <w:pPr>
        <w:spacing w:line="240" w:lineRule="auto"/>
        <w:rPr>
          <w:b/>
          <w:color w:val="0070C0"/>
        </w:rPr>
      </w:pPr>
      <w:r w:rsidRPr="00D11497">
        <w:rPr>
          <w:b/>
          <w:color w:val="0070C0"/>
        </w:rPr>
        <w:t>052: louds_per = 0 # Count of trigger events from the sensor in this time interval</w:t>
      </w:r>
    </w:p>
    <w:p w:rsidR="00F16BBF" w:rsidRPr="00D11497" w:rsidRDefault="00F16BBF" w:rsidP="005202ED">
      <w:pPr>
        <w:spacing w:line="240" w:lineRule="auto"/>
        <w:rPr>
          <w:b/>
          <w:color w:val="0070C0"/>
        </w:rPr>
      </w:pPr>
      <w:r w:rsidRPr="00D11497">
        <w:rPr>
          <w:b/>
          <w:color w:val="0070C0"/>
        </w:rPr>
        <w:t>053: per_detected = 0 # The percent of loops where sound is detected versus not detected (math performed on this value later)</w:t>
      </w:r>
    </w:p>
    <w:p w:rsidR="00F16BBF" w:rsidRPr="00D11497" w:rsidRDefault="00F16BBF" w:rsidP="005202ED">
      <w:pPr>
        <w:spacing w:line="240" w:lineRule="auto"/>
        <w:rPr>
          <w:b/>
          <w:color w:val="0070C0"/>
        </w:rPr>
      </w:pPr>
      <w:r w:rsidRPr="00D11497">
        <w:rPr>
          <w:b/>
          <w:color w:val="0070C0"/>
        </w:rPr>
        <w:t>054: time_loop = 5 # The numeric value is how many seconds you want the timestamps to be spaced by</w:t>
      </w:r>
    </w:p>
    <w:p w:rsidR="00F16BBF" w:rsidRPr="00D11497" w:rsidRDefault="00F16BBF" w:rsidP="005202ED">
      <w:pPr>
        <w:spacing w:line="240" w:lineRule="auto"/>
        <w:rPr>
          <w:b/>
          <w:color w:val="0070C0"/>
        </w:rPr>
      </w:pPr>
      <w:r w:rsidRPr="00D11497">
        <w:rPr>
          <w:b/>
          <w:color w:val="0070C0"/>
        </w:rPr>
        <w:t>055: stime = time.time() # The time right now (in UNIX Datetime format - that is to say a really long string of seconds)</w:t>
      </w:r>
    </w:p>
    <w:p w:rsidR="00F16BBF" w:rsidRPr="00D11497" w:rsidRDefault="00F16BBF" w:rsidP="005202ED">
      <w:pPr>
        <w:spacing w:line="240" w:lineRule="auto"/>
        <w:rPr>
          <w:b/>
          <w:color w:val="0070C0"/>
        </w:rPr>
      </w:pPr>
      <w:r w:rsidRPr="00D11497">
        <w:rPr>
          <w:b/>
          <w:color w:val="0070C0"/>
        </w:rPr>
        <w:t>056: etime = stime + time_loop #etime is the end time of our loop - the difference between right now and the time_loop value</w:t>
      </w:r>
    </w:p>
    <w:p w:rsidR="00F16BBF" w:rsidRPr="00D11497" w:rsidRDefault="00F16BBF" w:rsidP="005202ED">
      <w:pPr>
        <w:spacing w:line="240" w:lineRule="auto"/>
        <w:rPr>
          <w:b/>
          <w:color w:val="0070C0"/>
        </w:rPr>
      </w:pPr>
      <w:r w:rsidRPr="00D11497">
        <w:rPr>
          <w:b/>
          <w:color w:val="0070C0"/>
        </w:rPr>
        <w:t>057: ptime = time.ctime() #the "pretty" version of the current time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058: </w:t>
      </w:r>
    </w:p>
    <w:p w:rsidR="00F16BBF" w:rsidRPr="00D11497" w:rsidRDefault="00F16BBF" w:rsidP="005202ED">
      <w:pPr>
        <w:spacing w:line="240" w:lineRule="auto"/>
        <w:rPr>
          <w:color w:val="D9D9D9" w:themeColor="background1" w:themeShade="D9"/>
        </w:rPr>
      </w:pPr>
      <w:r w:rsidRPr="00D11497">
        <w:rPr>
          <w:color w:val="D9D9D9" w:themeColor="background1" w:themeShade="D9"/>
        </w:rPr>
        <w:t>059: # loop count and max_loop are used for math on the number of detection loops within the time threshold</w:t>
      </w:r>
    </w:p>
    <w:p w:rsidR="00F16BBF" w:rsidRPr="00D11497" w:rsidRDefault="00F16BBF" w:rsidP="005202ED">
      <w:pPr>
        <w:spacing w:line="240" w:lineRule="auto"/>
        <w:rPr>
          <w:b/>
          <w:color w:val="0070C0"/>
        </w:rPr>
      </w:pPr>
      <w:r w:rsidRPr="00D11497">
        <w:rPr>
          <w:b/>
          <w:color w:val="0070C0"/>
        </w:rPr>
        <w:t>060: Loops_Tot = 0</w:t>
      </w:r>
    </w:p>
    <w:p w:rsidR="00F16BBF" w:rsidRPr="00D11497" w:rsidRDefault="00F16BBF" w:rsidP="005202ED">
      <w:pPr>
        <w:spacing w:line="240" w:lineRule="auto"/>
        <w:rPr>
          <w:b/>
          <w:color w:val="0070C0"/>
        </w:rPr>
      </w:pPr>
      <w:r w:rsidRPr="00D11497">
        <w:rPr>
          <w:b/>
          <w:color w:val="0070C0"/>
        </w:rPr>
        <w:t>061: loop_count = 0</w:t>
      </w:r>
    </w:p>
    <w:p w:rsidR="00F16BBF" w:rsidRPr="00D11497" w:rsidRDefault="00F16BBF" w:rsidP="005202ED">
      <w:pPr>
        <w:spacing w:line="240" w:lineRule="auto"/>
        <w:rPr>
          <w:b/>
          <w:color w:val="0070C0"/>
        </w:rPr>
      </w:pPr>
      <w:r w:rsidRPr="00D11497">
        <w:rPr>
          <w:b/>
          <w:color w:val="0070C0"/>
        </w:rPr>
        <w:t>062: max_loop = 10000000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063: </w:t>
      </w:r>
    </w:p>
    <w:p w:rsidR="00F16BBF" w:rsidRPr="00D11497" w:rsidRDefault="00F16BBF" w:rsidP="005202ED">
      <w:pPr>
        <w:spacing w:line="240" w:lineRule="auto"/>
        <w:rPr>
          <w:color w:val="D9D9D9" w:themeColor="background1" w:themeShade="D9"/>
        </w:rPr>
      </w:pPr>
      <w:r w:rsidRPr="00D11497">
        <w:rPr>
          <w:color w:val="D9D9D9" w:themeColor="background1" w:themeShade="D9"/>
        </w:rPr>
        <w:t>064: # This value is the number of times loud sound was detected</w:t>
      </w:r>
    </w:p>
    <w:p w:rsidR="00F16BBF" w:rsidRPr="00D11497" w:rsidRDefault="00F16BBF" w:rsidP="005202ED">
      <w:pPr>
        <w:spacing w:line="240" w:lineRule="auto"/>
        <w:rPr>
          <w:color w:val="D9D9D9" w:themeColor="background1" w:themeShade="D9"/>
        </w:rPr>
      </w:pPr>
      <w:r w:rsidRPr="00D11497">
        <w:rPr>
          <w:color w:val="D9D9D9" w:themeColor="background1" w:themeShade="D9"/>
        </w:rPr>
        <w:t>065: # versus the number of times the loop ran. this number will likely be</w:t>
      </w:r>
    </w:p>
    <w:p w:rsidR="00F16BBF" w:rsidRPr="00D11497" w:rsidRDefault="00F16BBF" w:rsidP="005202ED">
      <w:pPr>
        <w:spacing w:line="240" w:lineRule="auto"/>
        <w:rPr>
          <w:color w:val="D9D9D9" w:themeColor="background1" w:themeShade="D9"/>
        </w:rPr>
      </w:pPr>
      <w:r w:rsidRPr="00D11497">
        <w:rPr>
          <w:color w:val="D9D9D9" w:themeColor="background1" w:themeShade="D9"/>
        </w:rPr>
        <w:t>066: # very small - something on the order of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t>067: # You determine this number by running the program a few times and seeing the</w:t>
      </w:r>
    </w:p>
    <w:p w:rsidR="00F16BBF" w:rsidRPr="00D11497" w:rsidRDefault="00F16BBF" w:rsidP="005202ED">
      <w:pPr>
        <w:spacing w:line="240" w:lineRule="auto"/>
        <w:rPr>
          <w:color w:val="D9D9D9" w:themeColor="background1" w:themeShade="D9"/>
        </w:rPr>
      </w:pPr>
      <w:r w:rsidRPr="00D11497">
        <w:rPr>
          <w:color w:val="D9D9D9" w:themeColor="background1" w:themeShade="D9"/>
        </w:rPr>
        <w:t>068: # ratio of detections to loops (It is printed out later in the program)</w:t>
      </w:r>
    </w:p>
    <w:p w:rsidR="00F16BBF" w:rsidRPr="00D11497" w:rsidRDefault="00F16BBF" w:rsidP="005202ED">
      <w:pPr>
        <w:spacing w:line="240" w:lineRule="auto"/>
        <w:rPr>
          <w:b/>
          <w:color w:val="0070C0"/>
        </w:rPr>
      </w:pPr>
      <w:r w:rsidRPr="00D11497">
        <w:rPr>
          <w:b/>
          <w:color w:val="0070C0"/>
        </w:rPr>
        <w:t>069: a_threshold =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071: </w:t>
      </w:r>
    </w:p>
    <w:p w:rsidR="00F16BBF" w:rsidRPr="00D11497" w:rsidRDefault="00F16BBF" w:rsidP="005202ED">
      <w:pPr>
        <w:spacing w:line="240" w:lineRule="auto"/>
        <w:rPr>
          <w:color w:val="D9D9D9" w:themeColor="background1" w:themeShade="D9"/>
        </w:rPr>
      </w:pPr>
      <w:r w:rsidRPr="00D11497">
        <w:rPr>
          <w:color w:val="D9D9D9" w:themeColor="background1" w:themeShade="D9"/>
        </w:rPr>
        <w:t>072: # ------------------------------------------------------------------------------------------</w:t>
      </w:r>
    </w:p>
    <w:p w:rsidR="00F16BBF" w:rsidRPr="00D11497" w:rsidRDefault="00F16BBF" w:rsidP="005202ED">
      <w:pPr>
        <w:spacing w:line="240" w:lineRule="auto"/>
        <w:rPr>
          <w:color w:val="D9D9D9" w:themeColor="background1" w:themeShade="D9"/>
        </w:rPr>
      </w:pPr>
      <w:r w:rsidRPr="00D11497">
        <w:rPr>
          <w:color w:val="D9D9D9" w:themeColor="background1" w:themeShade="D9"/>
        </w:rPr>
        <w:t>073: # Setup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074: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075: </w:t>
      </w:r>
    </w:p>
    <w:p w:rsidR="00F16BBF" w:rsidRPr="00D11497" w:rsidRDefault="00F16BBF" w:rsidP="005202ED">
      <w:pPr>
        <w:spacing w:line="240" w:lineRule="auto"/>
        <w:rPr>
          <w:color w:val="D9D9D9" w:themeColor="background1" w:themeShade="D9"/>
        </w:rPr>
      </w:pPr>
      <w:r w:rsidRPr="00D11497">
        <w:rPr>
          <w:color w:val="D9D9D9" w:themeColor="background1" w:themeShade="D9"/>
        </w:rPr>
        <w:t>076: # Set our GPIO pin assignments to the right pins</w:t>
      </w:r>
    </w:p>
    <w:p w:rsidR="00F16BBF" w:rsidRPr="00D11497" w:rsidRDefault="00F16BBF" w:rsidP="005202ED">
      <w:pPr>
        <w:spacing w:line="240" w:lineRule="auto"/>
        <w:rPr>
          <w:b/>
          <w:color w:val="0070C0"/>
        </w:rPr>
      </w:pPr>
      <w:r w:rsidRPr="00D11497">
        <w:rPr>
          <w:b/>
          <w:color w:val="0070C0"/>
        </w:rPr>
        <w:t>077: sensor_in = 18</w:t>
      </w:r>
    </w:p>
    <w:p w:rsidR="00F16BBF" w:rsidRPr="00D11497" w:rsidRDefault="00F16BBF" w:rsidP="005202ED">
      <w:pPr>
        <w:spacing w:line="240" w:lineRule="auto"/>
        <w:rPr>
          <w:b/>
          <w:color w:val="0070C0"/>
        </w:rPr>
      </w:pPr>
      <w:r w:rsidRPr="00D11497">
        <w:rPr>
          <w:b/>
          <w:color w:val="0070C0"/>
        </w:rPr>
        <w:t>078: red_led = 21</w:t>
      </w:r>
    </w:p>
    <w:p w:rsidR="00F16BBF" w:rsidRPr="00D11497" w:rsidRDefault="00F16BBF" w:rsidP="005202ED">
      <w:pPr>
        <w:spacing w:line="240" w:lineRule="auto"/>
        <w:rPr>
          <w:b/>
          <w:color w:val="0070C0"/>
        </w:rPr>
      </w:pPr>
      <w:r w:rsidRPr="00D11497">
        <w:rPr>
          <w:b/>
          <w:color w:val="0070C0"/>
        </w:rPr>
        <w:t>079: green_led = 20</w:t>
      </w:r>
    </w:p>
    <w:p w:rsidR="00F16BBF" w:rsidRPr="00D11497" w:rsidRDefault="00F16BBF" w:rsidP="005202ED">
      <w:pPr>
        <w:spacing w:line="240" w:lineRule="auto"/>
        <w:rPr>
          <w:color w:val="D9D9D9" w:themeColor="background1" w:themeShade="D9"/>
        </w:rPr>
      </w:pPr>
      <w:r w:rsidRPr="00D11497">
        <w:rPr>
          <w:color w:val="D9D9D9" w:themeColor="background1" w:themeShade="D9"/>
        </w:rPr>
        <w:t>080: # Setup GPIO commands and pins</w:t>
      </w:r>
    </w:p>
    <w:p w:rsidR="00F16BBF" w:rsidRDefault="00F16BBF" w:rsidP="005202ED">
      <w:pPr>
        <w:spacing w:line="240" w:lineRule="auto"/>
      </w:pPr>
      <w:r>
        <w:t>081: GPIO.setmode(GPIO.BCM)</w:t>
      </w:r>
    </w:p>
    <w:p w:rsidR="00F16BBF" w:rsidRDefault="00F16BBF" w:rsidP="005202ED">
      <w:pPr>
        <w:spacing w:line="240" w:lineRule="auto"/>
      </w:pPr>
      <w:r>
        <w:lastRenderedPageBreak/>
        <w:t>082: GPIO.setup(red_led, GPIO.OUT)</w:t>
      </w:r>
    </w:p>
    <w:p w:rsidR="00F16BBF" w:rsidRDefault="00F16BBF" w:rsidP="005202ED">
      <w:pPr>
        <w:spacing w:line="240" w:lineRule="auto"/>
      </w:pPr>
      <w:r>
        <w:t>083: GPIO.setup(green_led, GPIO.OUT)</w:t>
      </w:r>
    </w:p>
    <w:p w:rsidR="00F16BBF" w:rsidRDefault="00F16BBF" w:rsidP="005202ED">
      <w:pPr>
        <w:spacing w:line="240" w:lineRule="auto"/>
      </w:pPr>
      <w:r>
        <w:t>084: GPIO.setup(sensor_in, GPIO.IN)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085: </w:t>
      </w:r>
    </w:p>
    <w:p w:rsidR="00F16BBF" w:rsidRPr="00D11497" w:rsidRDefault="00F16BBF" w:rsidP="005202ED">
      <w:pPr>
        <w:spacing w:line="240" w:lineRule="auto"/>
        <w:rPr>
          <w:color w:val="D9D9D9" w:themeColor="background1" w:themeShade="D9"/>
        </w:rPr>
      </w:pPr>
      <w:r w:rsidRPr="00D11497">
        <w:rPr>
          <w:color w:val="D9D9D9" w:themeColor="background1" w:themeShade="D9"/>
        </w:rPr>
        <w:t>086: # Make sure the pins start off in the LOW state</w:t>
      </w:r>
    </w:p>
    <w:p w:rsidR="00F16BBF" w:rsidRPr="00D11497" w:rsidRDefault="00F16BBF" w:rsidP="005202ED">
      <w:pPr>
        <w:spacing w:line="240" w:lineRule="auto"/>
        <w:rPr>
          <w:b/>
          <w:color w:val="0070C0"/>
        </w:rPr>
      </w:pPr>
      <w:r w:rsidRPr="00D11497">
        <w:rPr>
          <w:b/>
          <w:color w:val="0070C0"/>
        </w:rPr>
        <w:t>087: GPIO.output(green_led, GPIO.LOW)</w:t>
      </w:r>
    </w:p>
    <w:p w:rsidR="00F16BBF" w:rsidRPr="00D11497" w:rsidRDefault="00F16BBF" w:rsidP="005202ED">
      <w:pPr>
        <w:spacing w:line="240" w:lineRule="auto"/>
        <w:rPr>
          <w:b/>
          <w:color w:val="0070C0"/>
        </w:rPr>
      </w:pPr>
      <w:r w:rsidRPr="00D11497">
        <w:rPr>
          <w:b/>
          <w:color w:val="0070C0"/>
        </w:rPr>
        <w:t>088: GPIO.output(red_led, GPIO.LOW)</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089: </w:t>
      </w:r>
    </w:p>
    <w:p w:rsidR="00F16BBF" w:rsidRPr="00D11497" w:rsidRDefault="00F16BBF" w:rsidP="005202ED">
      <w:pPr>
        <w:spacing w:line="240" w:lineRule="auto"/>
        <w:rPr>
          <w:color w:val="D9D9D9" w:themeColor="background1" w:themeShade="D9"/>
        </w:rPr>
      </w:pPr>
      <w:r w:rsidRPr="00D11497">
        <w:rPr>
          <w:color w:val="D9D9D9" w:themeColor="background1" w:themeShade="D9"/>
        </w:rPr>
        <w:t>090: # Then turn on the green - no noise light - and confirm system is online.</w:t>
      </w:r>
    </w:p>
    <w:p w:rsidR="00F16BBF" w:rsidRPr="00D11497" w:rsidRDefault="00F16BBF" w:rsidP="005202ED">
      <w:pPr>
        <w:spacing w:line="240" w:lineRule="auto"/>
        <w:rPr>
          <w:b/>
          <w:color w:val="0070C0"/>
        </w:rPr>
      </w:pPr>
      <w:r w:rsidRPr="00D11497">
        <w:rPr>
          <w:b/>
          <w:color w:val="0070C0"/>
        </w:rPr>
        <w:t>091: GPIO.output(green_led, GPIO.HIGH)</w:t>
      </w:r>
    </w:p>
    <w:p w:rsidR="00F16BBF" w:rsidRPr="00D11497" w:rsidRDefault="00F16BBF" w:rsidP="005202ED">
      <w:pPr>
        <w:spacing w:line="240" w:lineRule="auto"/>
        <w:rPr>
          <w:b/>
          <w:color w:val="0070C0"/>
        </w:rPr>
      </w:pPr>
      <w:r w:rsidRPr="00D11497">
        <w:rPr>
          <w:b/>
          <w:color w:val="0070C0"/>
        </w:rPr>
        <w:t>092: print("GPIO set. Service ready. Initiating Detection Protocol.")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093: </w:t>
      </w:r>
    </w:p>
    <w:p w:rsidR="00F16BBF" w:rsidRPr="00D11497" w:rsidRDefault="00F16BBF" w:rsidP="005202ED">
      <w:pPr>
        <w:spacing w:line="240" w:lineRule="auto"/>
        <w:rPr>
          <w:color w:val="D9D9D9" w:themeColor="background1" w:themeShade="D9"/>
        </w:rPr>
      </w:pPr>
      <w:r w:rsidRPr="00D11497">
        <w:rPr>
          <w:color w:val="D9D9D9" w:themeColor="background1" w:themeShade="D9"/>
        </w:rPr>
        <w:t>094: # Add an event detection setting to the sensor pin - when it changes state it will trigger an alert condition</w:t>
      </w:r>
    </w:p>
    <w:p w:rsidR="00F16BBF" w:rsidRPr="00D11497" w:rsidRDefault="00F16BBF" w:rsidP="005202ED">
      <w:pPr>
        <w:spacing w:line="240" w:lineRule="auto"/>
        <w:rPr>
          <w:b/>
          <w:color w:val="0070C0"/>
        </w:rPr>
      </w:pPr>
      <w:r w:rsidRPr="00D11497">
        <w:rPr>
          <w:b/>
          <w:color w:val="0070C0"/>
        </w:rPr>
        <w:t>095: GPIO.add_event_detect(sensor_in, GPIO.RISING, bouncetime=300)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097: </w:t>
      </w:r>
    </w:p>
    <w:p w:rsidR="00F16BBF" w:rsidRPr="00D11497" w:rsidRDefault="00F16BBF" w:rsidP="005202ED">
      <w:pPr>
        <w:spacing w:line="240" w:lineRule="auto"/>
        <w:rPr>
          <w:color w:val="D9D9D9" w:themeColor="background1" w:themeShade="D9"/>
        </w:rPr>
      </w:pPr>
      <w:r w:rsidRPr="00D11497">
        <w:rPr>
          <w:color w:val="D9D9D9" w:themeColor="background1" w:themeShade="D9"/>
        </w:rPr>
        <w:t>098: # ------------------------------------------------------------------------------------------</w:t>
      </w:r>
    </w:p>
    <w:p w:rsidR="00F16BBF" w:rsidRPr="00D11497" w:rsidRDefault="00F16BBF" w:rsidP="005202ED">
      <w:pPr>
        <w:spacing w:line="240" w:lineRule="auto"/>
        <w:rPr>
          <w:color w:val="D9D9D9" w:themeColor="background1" w:themeShade="D9"/>
        </w:rPr>
      </w:pPr>
      <w:r w:rsidRPr="00D11497">
        <w:rPr>
          <w:color w:val="D9D9D9" w:themeColor="background1" w:themeShade="D9"/>
        </w:rPr>
        <w:t>099: # Functions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100: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101: </w:t>
      </w:r>
    </w:p>
    <w:p w:rsidR="00F16BBF" w:rsidRPr="00D11497" w:rsidRDefault="00F16BBF" w:rsidP="005202ED">
      <w:pPr>
        <w:spacing w:line="240" w:lineRule="auto"/>
        <w:rPr>
          <w:color w:val="D9D9D9" w:themeColor="background1" w:themeShade="D9"/>
        </w:rPr>
      </w:pPr>
      <w:r w:rsidRPr="00D11497">
        <w:rPr>
          <w:color w:val="D9D9D9" w:themeColor="background1" w:themeShade="D9"/>
        </w:rPr>
        <w:t>102: #this is our main work function - if the sensor is triggered, we will do work here</w:t>
      </w:r>
    </w:p>
    <w:p w:rsidR="00F16BBF" w:rsidRPr="00D11497" w:rsidRDefault="00F16BBF" w:rsidP="005202ED">
      <w:pPr>
        <w:spacing w:line="240" w:lineRule="auto"/>
        <w:rPr>
          <w:b/>
          <w:color w:val="0070C0"/>
        </w:rPr>
      </w:pPr>
      <w:r w:rsidRPr="00D11497">
        <w:rPr>
          <w:b/>
          <w:color w:val="0070C0"/>
        </w:rPr>
        <w:t xml:space="preserve">103: def dowork(sensor_in):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104: </w:t>
      </w:r>
      <w:r w:rsidRPr="00D11497">
        <w:rPr>
          <w:color w:val="D9D9D9" w:themeColor="background1" w:themeShade="D9"/>
        </w:rPr>
        <w:tab/>
        <w:t># because Python implements loose variables - we have to make sure it knows we are not redefining these</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105: </w:t>
      </w:r>
      <w:r w:rsidRPr="00D11497">
        <w:rPr>
          <w:color w:val="D9D9D9" w:themeColor="background1" w:themeShade="D9"/>
        </w:rPr>
        <w:tab/>
        <w:t># but reusing the global versions. This is not strictly "good code", but there is not a good alternative</w:t>
      </w:r>
    </w:p>
    <w:p w:rsidR="00F16BBF" w:rsidRPr="00D11497" w:rsidRDefault="00F16BBF" w:rsidP="005202ED">
      <w:pPr>
        <w:spacing w:line="240" w:lineRule="auto"/>
        <w:rPr>
          <w:b/>
          <w:color w:val="0070C0"/>
        </w:rPr>
      </w:pPr>
      <w:r w:rsidRPr="00D11497">
        <w:rPr>
          <w:b/>
          <w:color w:val="0070C0"/>
        </w:rPr>
        <w:t xml:space="preserve">106: </w:t>
      </w:r>
      <w:r w:rsidRPr="00D11497">
        <w:rPr>
          <w:b/>
          <w:color w:val="0070C0"/>
        </w:rPr>
        <w:tab/>
        <w:t>global Loud_Count, loop_count, per_detected, max_loop, louds_per</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107: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108: </w:t>
      </w:r>
      <w:r w:rsidRPr="00D11497">
        <w:rPr>
          <w:color w:val="D9D9D9" w:themeColor="background1" w:themeShade="D9"/>
        </w:rPr>
        <w:tab/>
        <w:t># did we detect something?</w:t>
      </w:r>
    </w:p>
    <w:p w:rsidR="00F16BBF" w:rsidRPr="00D11497" w:rsidRDefault="00F16BBF" w:rsidP="005202ED">
      <w:pPr>
        <w:spacing w:line="240" w:lineRule="auto"/>
        <w:rPr>
          <w:b/>
          <w:color w:val="0070C0"/>
        </w:rPr>
      </w:pPr>
      <w:r w:rsidRPr="00D11497">
        <w:rPr>
          <w:b/>
          <w:color w:val="0070C0"/>
        </w:rPr>
        <w:t xml:space="preserve">109: </w:t>
      </w:r>
      <w:r w:rsidRPr="00D11497">
        <w:rPr>
          <w:b/>
          <w:color w:val="0070C0"/>
        </w:rPr>
        <w:tab/>
        <w:t>if GPIO.input(sensor_in):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110: </w:t>
      </w:r>
      <w:r w:rsidRPr="00D11497">
        <w:rPr>
          <w:color w:val="D9D9D9" w:themeColor="background1" w:themeShade="D9"/>
        </w:rPr>
        <w:tab/>
      </w:r>
      <w:r w:rsidRPr="00D11497">
        <w:rPr>
          <w:color w:val="D9D9D9" w:themeColor="background1" w:themeShade="D9"/>
        </w:rPr>
        <w:tab/>
        <w:t># YUP! Turn on that red light!</w:t>
      </w:r>
    </w:p>
    <w:p w:rsidR="00F16BBF" w:rsidRPr="00D11497" w:rsidRDefault="00F16BBF" w:rsidP="005202ED">
      <w:pPr>
        <w:spacing w:line="240" w:lineRule="auto"/>
        <w:rPr>
          <w:b/>
          <w:color w:val="0070C0"/>
        </w:rPr>
      </w:pPr>
      <w:r w:rsidRPr="00D11497">
        <w:rPr>
          <w:b/>
          <w:color w:val="0070C0"/>
        </w:rPr>
        <w:t xml:space="preserve">111: </w:t>
      </w:r>
      <w:r w:rsidRPr="00D11497">
        <w:rPr>
          <w:b/>
          <w:color w:val="0070C0"/>
        </w:rPr>
        <w:tab/>
      </w:r>
      <w:r w:rsidRPr="00D11497">
        <w:rPr>
          <w:b/>
          <w:color w:val="0070C0"/>
        </w:rPr>
        <w:tab/>
        <w:t>GPIO.output(red_led, GPIO.HIGH)</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113: </w:t>
      </w:r>
      <w:r w:rsidRPr="00D11497">
        <w:rPr>
          <w:color w:val="D9D9D9" w:themeColor="background1" w:themeShade="D9"/>
        </w:rPr>
        <w:tab/>
      </w:r>
      <w:r w:rsidRPr="00D11497">
        <w:rPr>
          <w:color w:val="D9D9D9" w:themeColor="background1" w:themeShade="D9"/>
        </w:rPr>
        <w:tab/>
        <w:t># We have NOISE! Add it to the count of Loud events</w:t>
      </w:r>
    </w:p>
    <w:p w:rsidR="00F16BBF" w:rsidRPr="00D11497" w:rsidRDefault="00F16BBF" w:rsidP="005202ED">
      <w:pPr>
        <w:spacing w:line="240" w:lineRule="auto"/>
        <w:rPr>
          <w:b/>
          <w:color w:val="0070C0"/>
        </w:rPr>
      </w:pPr>
      <w:r w:rsidRPr="00D11497">
        <w:rPr>
          <w:b/>
          <w:color w:val="0070C0"/>
        </w:rPr>
        <w:t xml:space="preserve">114: </w:t>
      </w:r>
      <w:r w:rsidRPr="00D11497">
        <w:rPr>
          <w:b/>
          <w:color w:val="0070C0"/>
        </w:rPr>
        <w:tab/>
      </w:r>
      <w:r w:rsidRPr="00D11497">
        <w:rPr>
          <w:b/>
          <w:color w:val="0070C0"/>
        </w:rPr>
        <w:tab/>
        <w:t>Loud_Count = Loud_Count + 1</w:t>
      </w:r>
    </w:p>
    <w:p w:rsidR="00F16BBF" w:rsidRPr="00D11497" w:rsidRDefault="00F16BBF" w:rsidP="005202ED">
      <w:pPr>
        <w:spacing w:line="240" w:lineRule="auto"/>
        <w:rPr>
          <w:b/>
          <w:color w:val="0070C0"/>
        </w:rPr>
      </w:pPr>
      <w:r w:rsidRPr="00D11497">
        <w:rPr>
          <w:b/>
          <w:color w:val="0070C0"/>
        </w:rPr>
        <w:t xml:space="preserve">115: </w:t>
      </w:r>
      <w:r w:rsidRPr="00D11497">
        <w:rPr>
          <w:b/>
          <w:color w:val="0070C0"/>
        </w:rPr>
        <w:tab/>
      </w:r>
      <w:r w:rsidRPr="00D11497">
        <w:rPr>
          <w:b/>
          <w:color w:val="0070C0"/>
        </w:rPr>
        <w:tab/>
        <w:t>louds_per = louds_per + 1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117: </w:t>
      </w:r>
      <w:r w:rsidRPr="00D11497">
        <w:rPr>
          <w:color w:val="D9D9D9" w:themeColor="background1" w:themeShade="D9"/>
        </w:rPr>
        <w:tab/>
      </w:r>
      <w:r w:rsidRPr="00D11497">
        <w:rPr>
          <w:color w:val="D9D9D9" w:themeColor="background1" w:themeShade="D9"/>
        </w:rPr>
        <w:tab/>
        <w:t># Now we can see if we are detecting a lot of events or not?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118: </w:t>
      </w:r>
      <w:r w:rsidRPr="00D11497">
        <w:rPr>
          <w:color w:val="D9D9D9" w:themeColor="background1" w:themeShade="D9"/>
        </w:rPr>
        <w:tab/>
      </w:r>
      <w:r w:rsidRPr="00D11497">
        <w:rPr>
          <w:color w:val="D9D9D9" w:themeColor="background1" w:themeShade="D9"/>
        </w:rPr>
        <w:tab/>
        <w:t># By getting the ratio of events to the number of times we looked for one, we can see if it was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119: </w:t>
      </w:r>
      <w:r w:rsidRPr="00D11497">
        <w:rPr>
          <w:color w:val="D9D9D9" w:themeColor="background1" w:themeShade="D9"/>
        </w:rPr>
        <w:tab/>
      </w:r>
      <w:r w:rsidRPr="00D11497">
        <w:rPr>
          <w:color w:val="D9D9D9" w:themeColor="background1" w:themeShade="D9"/>
        </w:rPr>
        <w:tab/>
        <w:t># a spike or actually a really noisy time. This is why the "max_loop" variable matters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120: </w:t>
      </w:r>
      <w:r w:rsidRPr="00D11497">
        <w:rPr>
          <w:color w:val="D9D9D9" w:themeColor="background1" w:themeShade="D9"/>
        </w:rPr>
        <w:tab/>
      </w:r>
      <w:r w:rsidRPr="00D11497">
        <w:rPr>
          <w:color w:val="D9D9D9" w:themeColor="background1" w:themeShade="D9"/>
        </w:rPr>
        <w:tab/>
        <w:t># so you can set the a_threshold value and see if you have consistent noise or just spikes</w:t>
      </w:r>
    </w:p>
    <w:p w:rsidR="00F16BBF" w:rsidRPr="00D11497" w:rsidRDefault="00F16BBF" w:rsidP="005202ED">
      <w:pPr>
        <w:spacing w:line="240" w:lineRule="auto"/>
        <w:rPr>
          <w:b/>
          <w:color w:val="0070C0"/>
        </w:rPr>
      </w:pPr>
      <w:r w:rsidRPr="00D11497">
        <w:rPr>
          <w:b/>
          <w:color w:val="0070C0"/>
        </w:rPr>
        <w:t xml:space="preserve">121: </w:t>
      </w:r>
      <w:r w:rsidRPr="00D11497">
        <w:rPr>
          <w:b/>
          <w:color w:val="0070C0"/>
        </w:rPr>
        <w:tab/>
      </w:r>
      <w:r w:rsidRPr="00D11497">
        <w:rPr>
          <w:b/>
          <w:color w:val="0070C0"/>
        </w:rPr>
        <w:tab/>
        <w:t>per_detected = Decimal(louds_per) / Decimal(loop_count)</w:t>
      </w:r>
    </w:p>
    <w:p w:rsidR="00F16BBF" w:rsidRPr="00D11497" w:rsidRDefault="00F16BBF" w:rsidP="005202ED">
      <w:pPr>
        <w:spacing w:line="240" w:lineRule="auto"/>
        <w:rPr>
          <w:b/>
          <w:color w:val="0070C0"/>
        </w:rPr>
      </w:pPr>
      <w:r w:rsidRPr="00D11497">
        <w:rPr>
          <w:b/>
          <w:color w:val="0070C0"/>
        </w:rPr>
        <w:t xml:space="preserve">122: </w:t>
      </w:r>
      <w:r w:rsidRPr="00D11497">
        <w:rPr>
          <w:b/>
          <w:color w:val="0070C0"/>
        </w:rPr>
        <w:tab/>
      </w:r>
      <w:r w:rsidRPr="00D11497">
        <w:rPr>
          <w:b/>
          <w:color w:val="0070C0"/>
        </w:rPr>
        <w:tab/>
        <w:t>per_detected = round(per_detected, 10)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123: </w:t>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124: </w:t>
      </w:r>
      <w:r w:rsidRPr="00D11497">
        <w:rPr>
          <w:color w:val="D9D9D9" w:themeColor="background1" w:themeShade="D9"/>
        </w:rPr>
        <w:tab/>
      </w:r>
      <w:r w:rsidRPr="00D11497">
        <w:rPr>
          <w:color w:val="D9D9D9" w:themeColor="background1" w:themeShade="D9"/>
        </w:rPr>
        <w:tab/>
        <w:t># compare the percent of detection loops to the overall threshold for loudness - that is the ratio</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125: </w:t>
      </w:r>
      <w:r w:rsidRPr="00D11497">
        <w:rPr>
          <w:color w:val="D9D9D9" w:themeColor="background1" w:themeShade="D9"/>
        </w:rPr>
        <w:tab/>
      </w:r>
      <w:r w:rsidRPr="00D11497">
        <w:rPr>
          <w:color w:val="D9D9D9" w:themeColor="background1" w:themeShade="D9"/>
        </w:rPr>
        <w:tab/>
        <w:t># of non-detection loops to detection events - and then respond accordingly:</w:t>
      </w:r>
    </w:p>
    <w:p w:rsidR="00F16BBF" w:rsidRPr="00D11497" w:rsidRDefault="00F16BBF" w:rsidP="005202ED">
      <w:pPr>
        <w:spacing w:line="240" w:lineRule="auto"/>
        <w:rPr>
          <w:b/>
          <w:color w:val="0070C0"/>
        </w:rPr>
      </w:pPr>
      <w:r w:rsidRPr="00D11497">
        <w:rPr>
          <w:b/>
          <w:color w:val="0070C0"/>
        </w:rPr>
        <w:t xml:space="preserve">126: </w:t>
      </w:r>
      <w:r w:rsidRPr="00D11497">
        <w:rPr>
          <w:b/>
          <w:color w:val="0070C0"/>
        </w:rPr>
        <w:tab/>
      </w:r>
      <w:r w:rsidRPr="00D11497">
        <w:rPr>
          <w:b/>
          <w:color w:val="0070C0"/>
        </w:rPr>
        <w:tab/>
        <w:t>if per_detected &gt; a_threshold:</w:t>
      </w:r>
    </w:p>
    <w:p w:rsidR="00F16BBF" w:rsidRPr="00D11497" w:rsidRDefault="00F16BBF" w:rsidP="005202ED">
      <w:pPr>
        <w:spacing w:line="240" w:lineRule="auto"/>
        <w:rPr>
          <w:b/>
          <w:color w:val="0070C0"/>
        </w:rPr>
      </w:pPr>
      <w:r w:rsidRPr="00D11497">
        <w:rPr>
          <w:b/>
          <w:color w:val="0070C0"/>
        </w:rPr>
        <w:lastRenderedPageBreak/>
        <w:t xml:space="preserve">127: </w:t>
      </w:r>
      <w:r w:rsidRPr="00D11497">
        <w:rPr>
          <w:b/>
          <w:color w:val="0070C0"/>
        </w:rPr>
        <w:tab/>
      </w:r>
      <w:r w:rsidRPr="00D11497">
        <w:rPr>
          <w:b/>
          <w:color w:val="0070C0"/>
        </w:rPr>
        <w:tab/>
      </w:r>
      <w:r w:rsidRPr="00D11497">
        <w:rPr>
          <w:b/>
          <w:color w:val="0070C0"/>
        </w:rPr>
        <w:tab/>
        <w:t>print("REALLY PRETTY LOUD! Detect vs Threshold: " + str(per_detected) + " / " + str(a_threshold))</w:t>
      </w:r>
    </w:p>
    <w:p w:rsidR="00F16BBF" w:rsidRPr="00D11497" w:rsidRDefault="00F16BBF" w:rsidP="005202ED">
      <w:pPr>
        <w:spacing w:line="240" w:lineRule="auto"/>
        <w:rPr>
          <w:b/>
          <w:color w:val="0070C0"/>
        </w:rPr>
      </w:pPr>
      <w:r w:rsidRPr="00D11497">
        <w:rPr>
          <w:b/>
          <w:color w:val="0070C0"/>
        </w:rPr>
        <w:t xml:space="preserve">128: </w:t>
      </w:r>
      <w:r w:rsidRPr="00D11497">
        <w:rPr>
          <w:b/>
          <w:color w:val="0070C0"/>
        </w:rPr>
        <w:tab/>
      </w:r>
      <w:r w:rsidRPr="00D11497">
        <w:rPr>
          <w:b/>
          <w:color w:val="0070C0"/>
        </w:rPr>
        <w:tab/>
      </w:r>
      <w:r w:rsidRPr="00D11497">
        <w:rPr>
          <w:b/>
          <w:color w:val="0070C0"/>
        </w:rPr>
        <w:tab/>
        <w:t>print(str(loop_count) + "loops vs " + str(louds_per) + " events")</w:t>
      </w:r>
    </w:p>
    <w:p w:rsidR="00F16BBF" w:rsidRPr="00D11497" w:rsidRDefault="00F16BBF" w:rsidP="005202ED">
      <w:pPr>
        <w:spacing w:line="240" w:lineRule="auto"/>
        <w:rPr>
          <w:b/>
          <w:color w:val="0070C0"/>
        </w:rPr>
      </w:pPr>
      <w:r w:rsidRPr="00D11497">
        <w:rPr>
          <w:b/>
          <w:color w:val="0070C0"/>
        </w:rPr>
        <w:t xml:space="preserve">129: </w:t>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130: </w:t>
      </w:r>
      <w:r w:rsidRPr="00D11497">
        <w:rPr>
          <w:b/>
          <w:color w:val="0070C0"/>
        </w:rPr>
        <w:tab/>
      </w:r>
      <w:r w:rsidRPr="00D11497">
        <w:rPr>
          <w:b/>
          <w:color w:val="0070C0"/>
        </w:rPr>
        <w:tab/>
      </w:r>
      <w:r w:rsidRPr="00D11497">
        <w:rPr>
          <w:b/>
          <w:color w:val="0070C0"/>
        </w:rPr>
        <w:tab/>
        <w:t>print("Meh. Some noise. Detect vs Threshold: " + str(per_detected) + " / " + str(a_threshold))</w:t>
      </w:r>
    </w:p>
    <w:p w:rsidR="00F16BBF" w:rsidRPr="00D11497" w:rsidRDefault="00F16BBF" w:rsidP="005202ED">
      <w:pPr>
        <w:spacing w:line="240" w:lineRule="auto"/>
        <w:rPr>
          <w:b/>
          <w:color w:val="0070C0"/>
        </w:rPr>
      </w:pPr>
      <w:r w:rsidRPr="00D11497">
        <w:rPr>
          <w:b/>
          <w:color w:val="0070C0"/>
        </w:rPr>
        <w:t xml:space="preserve">131: </w:t>
      </w:r>
      <w:r w:rsidRPr="00D11497">
        <w:rPr>
          <w:b/>
          <w:color w:val="0070C0"/>
        </w:rPr>
        <w:tab/>
      </w:r>
      <w:r w:rsidRPr="00D11497">
        <w:rPr>
          <w:b/>
          <w:color w:val="0070C0"/>
        </w:rPr>
        <w:tab/>
      </w:r>
      <w:r w:rsidRPr="00D11497">
        <w:rPr>
          <w:b/>
          <w:color w:val="0070C0"/>
        </w:rPr>
        <w:tab/>
        <w:t>print(str(loop_count) + "loops vs " + str(louds_per) + "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133: </w:t>
      </w:r>
    </w:p>
    <w:p w:rsidR="00F16BBF" w:rsidRPr="00D11497" w:rsidRDefault="00F16BBF" w:rsidP="005202ED">
      <w:pPr>
        <w:spacing w:line="240" w:lineRule="auto"/>
        <w:rPr>
          <w:color w:val="D9D9D9" w:themeColor="background1" w:themeShade="D9"/>
        </w:rPr>
      </w:pPr>
      <w:r w:rsidRPr="00D11497">
        <w:rPr>
          <w:color w:val="D9D9D9" w:themeColor="background1" w:themeShade="D9"/>
        </w:rPr>
        <w:t>134: # ------------------------------------------------------------------------------------------</w:t>
      </w:r>
    </w:p>
    <w:p w:rsidR="00F16BBF" w:rsidRPr="00D11497" w:rsidRDefault="00F16BBF" w:rsidP="005202ED">
      <w:pPr>
        <w:spacing w:line="240" w:lineRule="auto"/>
        <w:rPr>
          <w:color w:val="D9D9D9" w:themeColor="background1" w:themeShade="D9"/>
        </w:rPr>
      </w:pPr>
      <w:r w:rsidRPr="00D11497">
        <w:rPr>
          <w:color w:val="D9D9D9" w:themeColor="background1" w:themeShade="D9"/>
        </w:rPr>
        <w:t>135: # Main Program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136: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137: </w:t>
      </w:r>
    </w:p>
    <w:p w:rsidR="00F16BBF" w:rsidRPr="00D11497" w:rsidRDefault="00F16BBF" w:rsidP="005202ED">
      <w:pPr>
        <w:spacing w:line="240" w:lineRule="auto"/>
        <w:rPr>
          <w:color w:val="D9D9D9" w:themeColor="background1" w:themeShade="D9"/>
        </w:rPr>
      </w:pPr>
      <w:r w:rsidRPr="00D11497">
        <w:rPr>
          <w:color w:val="D9D9D9" w:themeColor="background1" w:themeShade="D9"/>
        </w:rPr>
        <w:t>138: # try block to handle exception conditions and run the program loop</w:t>
      </w:r>
    </w:p>
    <w:p w:rsidR="00F16BBF" w:rsidRPr="00D11497" w:rsidRDefault="00F16BBF" w:rsidP="005202ED">
      <w:pPr>
        <w:spacing w:line="240" w:lineRule="auto"/>
        <w:rPr>
          <w:b/>
          <w:color w:val="0070C0"/>
        </w:rPr>
      </w:pPr>
      <w:r w:rsidRPr="00D11497">
        <w:rPr>
          <w:b/>
          <w:color w:val="0070C0"/>
        </w:rPr>
        <w:t>139: try:</w:t>
      </w:r>
      <w:r w:rsidRPr="00D11497">
        <w:rPr>
          <w:b/>
          <w:color w:val="0070C0"/>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140: </w:t>
      </w:r>
      <w:r w:rsidRPr="00D11497">
        <w:rPr>
          <w:color w:val="D9D9D9" w:themeColor="background1" w:themeShade="D9"/>
        </w:rPr>
        <w:tab/>
        <w:t xml:space="preserve"># This syntax will lock the loop into a time window (5 seconds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141: </w:t>
      </w:r>
      <w:r w:rsidRPr="00D11497">
        <w:rPr>
          <w:color w:val="D9D9D9" w:themeColor="background1" w:themeShade="D9"/>
        </w:rPr>
        <w:tab/>
        <w:t># by default as definied by the time_loop variable)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142: </w:t>
      </w:r>
      <w:r w:rsidRPr="00D11497">
        <w:rPr>
          <w:color w:val="D9D9D9" w:themeColor="background1" w:themeShade="D9"/>
        </w:rPr>
        <w:tab/>
        <w:t># This is extremely useful for debugging, and for setting the max_loops value</w:t>
      </w:r>
    </w:p>
    <w:p w:rsidR="00F16BBF" w:rsidRPr="00D11497" w:rsidRDefault="00F16BBF" w:rsidP="005202ED">
      <w:pPr>
        <w:spacing w:line="240" w:lineRule="auto"/>
        <w:rPr>
          <w:b/>
          <w:color w:val="0070C0"/>
        </w:rPr>
      </w:pPr>
      <w:r w:rsidRPr="00D11497">
        <w:rPr>
          <w:b/>
          <w:color w:val="0070C0"/>
        </w:rPr>
        <w:t xml:space="preserve">143: </w:t>
      </w:r>
      <w:r w:rsidRPr="00D11497">
        <w:rPr>
          <w:b/>
          <w:color w:val="0070C0"/>
        </w:rPr>
        <w:tab/>
        <w:t>etime = time.time() + time_loop #etime is the end time of our loop - the difference between right now and the time_loop value</w:t>
      </w:r>
    </w:p>
    <w:p w:rsidR="00F16BBF" w:rsidRPr="00D11497" w:rsidRDefault="00F16BBF" w:rsidP="005202ED">
      <w:pPr>
        <w:spacing w:line="240" w:lineRule="auto"/>
        <w:rPr>
          <w:b/>
          <w:color w:val="0070C0"/>
        </w:rPr>
      </w:pPr>
      <w:r w:rsidRPr="00D11497">
        <w:rPr>
          <w:b/>
          <w:color w:val="0070C0"/>
        </w:rPr>
        <w:t xml:space="preserve">144: </w:t>
      </w:r>
      <w:r w:rsidRPr="00D11497">
        <w:rPr>
          <w:b/>
          <w:color w:val="0070C0"/>
        </w:rPr>
        <w:tab/>
        <w:t>while(True): #time.time() &lt; etime: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145: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146: </w:t>
      </w:r>
      <w:r w:rsidRPr="00D11497">
        <w:rPr>
          <w:color w:val="D9D9D9" w:themeColor="background1" w:themeShade="D9"/>
        </w:rPr>
        <w:tab/>
      </w:r>
      <w:r w:rsidRPr="00D11497">
        <w:rPr>
          <w:color w:val="D9D9D9" w:themeColor="background1" w:themeShade="D9"/>
        </w:rPr>
        <w:tab/>
        <w:t># Count the number of iterations</w:t>
      </w:r>
    </w:p>
    <w:p w:rsidR="00F16BBF" w:rsidRPr="00D11497" w:rsidRDefault="00F16BBF" w:rsidP="005202ED">
      <w:pPr>
        <w:spacing w:line="240" w:lineRule="auto"/>
        <w:rPr>
          <w:b/>
          <w:color w:val="0070C0"/>
        </w:rPr>
      </w:pPr>
      <w:r w:rsidRPr="00D11497">
        <w:rPr>
          <w:b/>
          <w:color w:val="0070C0"/>
        </w:rPr>
        <w:t xml:space="preserve">147: </w:t>
      </w:r>
      <w:r w:rsidRPr="00D11497">
        <w:rPr>
          <w:b/>
          <w:color w:val="0070C0"/>
        </w:rPr>
        <w:tab/>
      </w:r>
      <w:r w:rsidRPr="00D11497">
        <w:rPr>
          <w:b/>
          <w:color w:val="0070C0"/>
        </w:rPr>
        <w:tab/>
        <w:t>loop_count = loop_count + 1</w:t>
      </w:r>
    </w:p>
    <w:p w:rsidR="00F16BBF" w:rsidRPr="00D11497" w:rsidRDefault="00F16BBF" w:rsidP="005202ED">
      <w:pPr>
        <w:spacing w:line="240" w:lineRule="auto"/>
        <w:rPr>
          <w:b/>
          <w:color w:val="0070C0"/>
        </w:rPr>
      </w:pPr>
      <w:r w:rsidRPr="00D11497">
        <w:rPr>
          <w:b/>
          <w:color w:val="0070C0"/>
        </w:rPr>
        <w:t xml:space="preserve">148: </w:t>
      </w:r>
      <w:r w:rsidRPr="00D11497">
        <w:rPr>
          <w:b/>
          <w:color w:val="0070C0"/>
        </w:rPr>
        <w:tab/>
      </w:r>
      <w:r w:rsidRPr="00D11497">
        <w:rPr>
          <w:b/>
          <w:color w:val="0070C0"/>
        </w:rPr>
        <w:tab/>
        <w:t>Loops_Tot = Loops_Tot + 1</w:t>
      </w:r>
    </w:p>
    <w:p w:rsidR="00F16BBF" w:rsidRPr="00D11497" w:rsidRDefault="00F16BBF" w:rsidP="005202ED">
      <w:pPr>
        <w:spacing w:line="240" w:lineRule="auto"/>
        <w:rPr>
          <w:b/>
          <w:color w:val="0070C0"/>
        </w:rPr>
      </w:pPr>
      <w:r w:rsidRPr="00D11497">
        <w:rPr>
          <w:b/>
          <w:color w:val="0070C0"/>
        </w:rPr>
        <w:lastRenderedPageBreak/>
        <w:t xml:space="preserve">149: </w:t>
      </w:r>
      <w:r w:rsidRPr="00D11497">
        <w:rPr>
          <w:b/>
          <w:color w:val="0070C0"/>
        </w:rPr>
        <w:tab/>
      </w:r>
      <w:r w:rsidRPr="00D11497">
        <w:rPr>
          <w:b/>
          <w:color w:val="0070C0"/>
        </w:rPr>
        <w:tab/>
        <w:t>if GPIO.event_detected(sensor_in):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Now we also need to go do our work to update our hardware and software:</w:t>
      </w:r>
    </w:p>
    <w:p w:rsidR="00F16BBF" w:rsidRPr="00D11497" w:rsidRDefault="00F16BBF" w:rsidP="005202ED">
      <w:pPr>
        <w:spacing w:line="240" w:lineRule="auto"/>
        <w:rPr>
          <w:b/>
          <w:color w:val="0070C0"/>
        </w:rPr>
      </w:pPr>
      <w:r w:rsidRPr="00D11497">
        <w:rPr>
          <w:b/>
          <w:color w:val="0070C0"/>
        </w:rPr>
        <w:t xml:space="preserve">152: </w:t>
      </w:r>
      <w:r w:rsidRPr="00D11497">
        <w:rPr>
          <w:b/>
          <w:color w:val="0070C0"/>
        </w:rPr>
        <w:tab/>
      </w:r>
      <w:r w:rsidRPr="00D11497">
        <w:rPr>
          <w:b/>
          <w:color w:val="0070C0"/>
        </w:rPr>
        <w:tab/>
      </w:r>
      <w:r w:rsidRPr="00D11497">
        <w:rPr>
          <w:b/>
          <w:color w:val="0070C0"/>
        </w:rPr>
        <w:tab/>
        <w:t>dowork(sensor_in)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153: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154: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Because we detected sounds, we need to turn on and off our event collector to avoid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155: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"duplicate assignment" errors</w:t>
      </w:r>
    </w:p>
    <w:p w:rsidR="00F16BBF" w:rsidRPr="00D11497" w:rsidRDefault="00F16BBF" w:rsidP="005202ED">
      <w:pPr>
        <w:spacing w:line="240" w:lineRule="auto"/>
        <w:rPr>
          <w:b/>
          <w:color w:val="0070C0"/>
        </w:rPr>
      </w:pPr>
      <w:r w:rsidRPr="00D11497">
        <w:rPr>
          <w:b/>
          <w:color w:val="0070C0"/>
        </w:rPr>
        <w:t xml:space="preserve">156: </w:t>
      </w:r>
      <w:r w:rsidRPr="00D11497">
        <w:rPr>
          <w:b/>
          <w:color w:val="0070C0"/>
        </w:rPr>
        <w:tab/>
      </w:r>
      <w:r w:rsidRPr="00D11497">
        <w:rPr>
          <w:b/>
          <w:color w:val="0070C0"/>
        </w:rPr>
        <w:tab/>
      </w:r>
      <w:r w:rsidRPr="00D11497">
        <w:rPr>
          <w:b/>
          <w:color w:val="0070C0"/>
        </w:rPr>
        <w:tab/>
        <w:t>GPIO.remove_event_detect(sensor_in)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157: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an extra pause of sleep cycle to make sure everything is cleared out before re-enabling our event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158: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if you want to slow down to overall sound detection event, you can raise this number (in seconds)</w:t>
      </w:r>
    </w:p>
    <w:p w:rsidR="00F16BBF" w:rsidRPr="00D11497" w:rsidRDefault="00F16BBF" w:rsidP="005202ED">
      <w:pPr>
        <w:spacing w:line="240" w:lineRule="auto"/>
        <w:rPr>
          <w:b/>
          <w:color w:val="0070C0"/>
        </w:rPr>
      </w:pPr>
      <w:r w:rsidRPr="00D11497">
        <w:rPr>
          <w:b/>
          <w:color w:val="0070C0"/>
        </w:rPr>
        <w:t xml:space="preserve">159: </w:t>
      </w:r>
      <w:r w:rsidRPr="00D11497">
        <w:rPr>
          <w:b/>
          <w:color w:val="0070C0"/>
        </w:rPr>
        <w:tab/>
      </w:r>
      <w:r w:rsidRPr="00D11497">
        <w:rPr>
          <w:b/>
          <w:color w:val="0070C0"/>
        </w:rPr>
        <w:tab/>
      </w:r>
      <w:r w:rsidRPr="00D11497">
        <w:rPr>
          <w:b/>
          <w:color w:val="0070C0"/>
        </w:rPr>
        <w:tab/>
        <w:t>time.sleep(0.25)</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160: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back on the detection and start "listening" to our pin again</w:t>
      </w:r>
    </w:p>
    <w:p w:rsidR="00F16BBF" w:rsidRPr="00D11497" w:rsidRDefault="00F16BBF" w:rsidP="005202ED">
      <w:pPr>
        <w:spacing w:line="240" w:lineRule="auto"/>
        <w:rPr>
          <w:b/>
          <w:color w:val="0070C0"/>
        </w:rPr>
      </w:pPr>
      <w:r w:rsidRPr="00D11497">
        <w:rPr>
          <w:b/>
          <w:color w:val="0070C0"/>
        </w:rPr>
        <w:t xml:space="preserve">161: </w:t>
      </w:r>
      <w:r w:rsidRPr="00D11497">
        <w:rPr>
          <w:b/>
          <w:color w:val="0070C0"/>
        </w:rPr>
        <w:tab/>
      </w:r>
      <w:r w:rsidRPr="00D11497">
        <w:rPr>
          <w:b/>
          <w:color w:val="0070C0"/>
        </w:rPr>
        <w:tab/>
      </w:r>
      <w:r w:rsidRPr="00D11497">
        <w:rPr>
          <w:b/>
          <w:color w:val="0070C0"/>
        </w:rPr>
        <w:tab/>
        <w:t>GPIO.add_event_detect(sensor_in, GPIO.RISING, bouncetime=300)  # lets us know when the pin is triggered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163: </w:t>
      </w:r>
      <w:r w:rsidRPr="00D11497">
        <w:rPr>
          <w:color w:val="D9D9D9" w:themeColor="background1" w:themeShade="D9"/>
        </w:rPr>
        <w:tab/>
      </w:r>
      <w:r w:rsidRPr="00D11497">
        <w:rPr>
          <w:color w:val="D9D9D9" w:themeColor="background1" w:themeShade="D9"/>
        </w:rPr>
        <w:tab/>
        <w:t># Lastly for the main body, we catch our loop count when it exceeds the end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164: </w:t>
      </w:r>
      <w:r w:rsidRPr="00D11497">
        <w:rPr>
          <w:color w:val="D9D9D9" w:themeColor="background1" w:themeShade="D9"/>
        </w:rPr>
        <w:tab/>
      </w:r>
      <w:r w:rsidRPr="00D11497">
        <w:rPr>
          <w:color w:val="D9D9D9" w:themeColor="background1" w:themeShade="D9"/>
        </w:rPr>
        <w:tab/>
        <w:t># and reset everything to keep everything running, and our display and math accurate:</w:t>
      </w:r>
    </w:p>
    <w:p w:rsidR="00F16BBF" w:rsidRPr="00D11497" w:rsidRDefault="00F16BBF" w:rsidP="005202ED">
      <w:pPr>
        <w:spacing w:line="240" w:lineRule="auto"/>
        <w:rPr>
          <w:b/>
          <w:color w:val="0070C0"/>
        </w:rPr>
      </w:pPr>
      <w:r w:rsidRPr="00D11497">
        <w:rPr>
          <w:b/>
          <w:color w:val="0070C0"/>
        </w:rPr>
        <w:t xml:space="preserve">165: </w:t>
      </w:r>
      <w:r w:rsidRPr="00D11497">
        <w:rPr>
          <w:b/>
          <w:color w:val="0070C0"/>
        </w:rPr>
        <w:tab/>
      </w:r>
      <w:r w:rsidRPr="00D11497">
        <w:rPr>
          <w:b/>
          <w:color w:val="0070C0"/>
        </w:rPr>
        <w:tab/>
        <w:t>if time.time() &gt; etime: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166: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first we update our output to the web for display:</w:t>
      </w:r>
    </w:p>
    <w:p w:rsidR="00F16BBF" w:rsidRPr="00D11497" w:rsidRDefault="00F16BBF" w:rsidP="005202ED">
      <w:pPr>
        <w:spacing w:line="240" w:lineRule="auto"/>
        <w:rPr>
          <w:b/>
          <w:color w:val="0070C0"/>
        </w:rPr>
      </w:pPr>
      <w:r w:rsidRPr="00D11497">
        <w:rPr>
          <w:b/>
          <w:color w:val="0070C0"/>
        </w:rPr>
        <w:t xml:space="preserve">167: </w:t>
      </w:r>
      <w:r w:rsidRPr="00D11497">
        <w:rPr>
          <w:b/>
          <w:color w:val="0070C0"/>
        </w:rPr>
        <w:tab/>
      </w:r>
      <w:r w:rsidRPr="00D11497">
        <w:rPr>
          <w:b/>
          <w:color w:val="0070C0"/>
        </w:rPr>
        <w:tab/>
      </w:r>
      <w:r w:rsidRPr="00D11497">
        <w:rPr>
          <w:b/>
          <w:color w:val="0070C0"/>
        </w:rPr>
        <w:tab/>
        <w:t>with open(web_file, 'a') as f_output:</w:t>
      </w:r>
    </w:p>
    <w:p w:rsidR="00F16BBF" w:rsidRPr="00D11497" w:rsidRDefault="00F16BBF" w:rsidP="005202ED">
      <w:pPr>
        <w:spacing w:line="240" w:lineRule="auto"/>
        <w:rPr>
          <w:b/>
          <w:color w:val="0070C0"/>
        </w:rPr>
      </w:pPr>
      <w:r w:rsidRPr="00D11497">
        <w:rPr>
          <w:b/>
          <w:color w:val="0070C0"/>
        </w:rPr>
        <w:t xml:space="preserve">168: </w:t>
      </w:r>
      <w:r w:rsidRPr="00D11497">
        <w:rPr>
          <w:b/>
          <w:color w:val="0070C0"/>
        </w:rPr>
        <w:tab/>
      </w:r>
      <w:r w:rsidRPr="00D11497">
        <w:rPr>
          <w:b/>
          <w:color w:val="0070C0"/>
        </w:rPr>
        <w:tab/>
      </w:r>
      <w:r w:rsidRPr="00D11497">
        <w:rPr>
          <w:b/>
          <w:color w:val="0070C0"/>
        </w:rPr>
        <w:tab/>
      </w:r>
      <w:r w:rsidRPr="00D11497">
        <w:rPr>
          <w:b/>
          <w:color w:val="0070C0"/>
        </w:rPr>
        <w:tab/>
        <w:t>if louds_per &gt; 5:</w:t>
      </w:r>
    </w:p>
    <w:p w:rsidR="00F16BBF" w:rsidRPr="00D11497" w:rsidRDefault="00F16BBF" w:rsidP="005202ED">
      <w:pPr>
        <w:spacing w:line="240" w:lineRule="auto"/>
        <w:rPr>
          <w:b/>
          <w:color w:val="0070C0"/>
        </w:rPr>
      </w:pPr>
      <w:r w:rsidRPr="00D11497">
        <w:rPr>
          <w:b/>
          <w:color w:val="0070C0"/>
        </w:rPr>
        <w:t xml:space="preserve">169: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if louds_per &gt; 10:</w:t>
      </w:r>
    </w:p>
    <w:p w:rsidR="00F16BBF" w:rsidRPr="00D11497" w:rsidRDefault="00F16BBF" w:rsidP="005202ED">
      <w:pPr>
        <w:spacing w:line="240" w:lineRule="auto"/>
        <w:rPr>
          <w:b/>
          <w:color w:val="0070C0"/>
        </w:rPr>
      </w:pPr>
      <w:r w:rsidRPr="00D11497">
        <w:rPr>
          <w:b/>
          <w:color w:val="0070C0"/>
        </w:rPr>
        <w:t xml:space="preserve">170: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 xml:space="preserve">f_output.write("&lt;tr&gt;&lt;td align=center bgcolor=red&gt;&lt;font color=white&gt;On " + str(ptime) + ", it was </w:t>
      </w:r>
      <w:r w:rsidRPr="00D11497">
        <w:rPr>
          <w:b/>
          <w:color w:val="0070C0"/>
        </w:rPr>
        <w:lastRenderedPageBreak/>
        <w:t>Loud!!&lt;/td&gt;&lt;td align=center bgcolor=red&gt;&lt;font color=white&gt;" + str(louds_per) + "&lt;/font&gt;&lt;/td&gt;&lt;/tr&gt;")</w:t>
      </w:r>
    </w:p>
    <w:p w:rsidR="00F16BBF" w:rsidRPr="00D11497" w:rsidRDefault="00F16BBF" w:rsidP="005202ED">
      <w:pPr>
        <w:spacing w:line="240" w:lineRule="auto"/>
        <w:rPr>
          <w:b/>
          <w:color w:val="0070C0"/>
        </w:rPr>
      </w:pPr>
      <w:r w:rsidRPr="00D11497">
        <w:rPr>
          <w:b/>
          <w:color w:val="0070C0"/>
        </w:rPr>
        <w:t xml:space="preserve">171: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172: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f_output.write("&lt;tr&gt;&lt;td align=center bgcolor=orange&gt;&lt;font color=white&gt;On " + str(ptime) + ", it was a little loud.&lt;/td&gt;&lt;td align=center bgcolor=orange&gt;&lt;font color=white&gt;" + str(louds_per) + "&lt;/font&gt;&lt;/td&gt;&lt;/tr&gt;")</w:t>
      </w:r>
    </w:p>
    <w:p w:rsidR="00F16BBF" w:rsidRPr="00D11497" w:rsidRDefault="00F16BBF" w:rsidP="005202ED">
      <w:pPr>
        <w:spacing w:line="240" w:lineRule="auto"/>
        <w:rPr>
          <w:b/>
          <w:color w:val="0070C0"/>
        </w:rPr>
      </w:pPr>
      <w:r w:rsidRPr="00D11497">
        <w:rPr>
          <w:b/>
          <w:color w:val="0070C0"/>
        </w:rPr>
        <w:t xml:space="preserve">173: </w:t>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174: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f_output.write("&lt;tr&gt;&lt;td align=center bgcolor=green&gt;&lt;font color=white&gt;On " + str(ptime) + ", it was pretty quiet.&lt;/td&gt;&lt;td align=center bgcolor=green&gt;&lt;font color=white&gt;" + str(louds_per) + "&lt;/font&gt;&lt;/td&gt;&lt;/tr&gt;")</w:t>
      </w:r>
    </w:p>
    <w:p w:rsidR="00F16BBF" w:rsidRPr="00D11497" w:rsidRDefault="00F16BBF" w:rsidP="005202ED">
      <w:pPr>
        <w:spacing w:line="240" w:lineRule="auto"/>
        <w:rPr>
          <w:b/>
          <w:color w:val="0070C0"/>
        </w:rPr>
      </w:pPr>
      <w:r w:rsidRPr="00D11497">
        <w:rPr>
          <w:b/>
          <w:color w:val="0070C0"/>
        </w:rPr>
        <w:t xml:space="preserve">175: </w:t>
      </w:r>
      <w:r w:rsidRPr="00D11497">
        <w:rPr>
          <w:b/>
          <w:color w:val="0070C0"/>
        </w:rPr>
        <w:tab/>
      </w:r>
      <w:r w:rsidRPr="00D11497">
        <w:rPr>
          <w:b/>
          <w:color w:val="0070C0"/>
        </w:rPr>
        <w:tab/>
      </w:r>
      <w:r w:rsidRPr="00D11497">
        <w:rPr>
          <w:b/>
          <w:color w:val="0070C0"/>
        </w:rPr>
        <w:tab/>
      </w:r>
      <w:r w:rsidRPr="00D11497">
        <w:rPr>
          <w:b/>
          <w:color w:val="0070C0"/>
        </w:rPr>
        <w:tab/>
      </w:r>
    </w:p>
    <w:p w:rsidR="00F16BBF" w:rsidRPr="00D11497" w:rsidRDefault="00F16BBF" w:rsidP="005202ED">
      <w:pPr>
        <w:spacing w:line="240" w:lineRule="auto"/>
        <w:rPr>
          <w:b/>
          <w:color w:val="0070C0"/>
        </w:rPr>
      </w:pPr>
      <w:r w:rsidRPr="00D11497">
        <w:rPr>
          <w:b/>
          <w:color w:val="0070C0"/>
        </w:rPr>
        <w:t xml:space="preserve">176: </w:t>
      </w:r>
      <w:r w:rsidRPr="00D11497">
        <w:rPr>
          <w:b/>
          <w:color w:val="0070C0"/>
        </w:rPr>
        <w:tab/>
      </w:r>
      <w:r w:rsidRPr="00D11497">
        <w:rPr>
          <w:b/>
          <w:color w:val="0070C0"/>
        </w:rPr>
        <w:tab/>
      </w:r>
      <w:r w:rsidRPr="00D11497">
        <w:rPr>
          <w:b/>
          <w:color w:val="0070C0"/>
        </w:rPr>
        <w:tab/>
        <w:t>print("Reseting Counters")</w:t>
      </w:r>
    </w:p>
    <w:p w:rsidR="00F16BBF" w:rsidRPr="00D11497" w:rsidRDefault="00F16BBF" w:rsidP="005202ED">
      <w:pPr>
        <w:spacing w:line="240" w:lineRule="auto"/>
        <w:rPr>
          <w:b/>
          <w:color w:val="0070C0"/>
        </w:rPr>
      </w:pPr>
      <w:r w:rsidRPr="00D11497">
        <w:rPr>
          <w:b/>
          <w:color w:val="0070C0"/>
        </w:rPr>
        <w:t xml:space="preserve">177: </w:t>
      </w:r>
      <w:r w:rsidRPr="00D11497">
        <w:rPr>
          <w:b/>
          <w:color w:val="0070C0"/>
        </w:rPr>
        <w:tab/>
      </w:r>
      <w:r w:rsidRPr="00D11497">
        <w:rPr>
          <w:b/>
          <w:color w:val="0070C0"/>
        </w:rPr>
        <w:tab/>
      </w:r>
      <w:r w:rsidRPr="00D11497">
        <w:rPr>
          <w:b/>
          <w:color w:val="0070C0"/>
        </w:rPr>
        <w:tab/>
        <w:t>loop_count = 0</w:t>
      </w:r>
    </w:p>
    <w:p w:rsidR="00F16BBF" w:rsidRPr="00D11497" w:rsidRDefault="00F16BBF" w:rsidP="005202ED">
      <w:pPr>
        <w:spacing w:line="240" w:lineRule="auto"/>
        <w:rPr>
          <w:b/>
          <w:color w:val="0070C0"/>
        </w:rPr>
      </w:pPr>
      <w:r w:rsidRPr="00D11497">
        <w:rPr>
          <w:b/>
          <w:color w:val="0070C0"/>
        </w:rPr>
        <w:t xml:space="preserve">178: </w:t>
      </w:r>
      <w:r w:rsidRPr="00D11497">
        <w:rPr>
          <w:b/>
          <w:color w:val="0070C0"/>
        </w:rPr>
        <w:tab/>
      </w:r>
      <w:r w:rsidRPr="00D11497">
        <w:rPr>
          <w:b/>
          <w:color w:val="0070C0"/>
        </w:rPr>
        <w:tab/>
      </w:r>
      <w:r w:rsidRPr="00D11497">
        <w:rPr>
          <w:b/>
          <w:color w:val="0070C0"/>
        </w:rPr>
        <w:tab/>
        <w:t>louds_per = 0</w:t>
      </w:r>
    </w:p>
    <w:p w:rsidR="00F16BBF" w:rsidRPr="00D11497" w:rsidRDefault="00F16BBF" w:rsidP="005202ED">
      <w:pPr>
        <w:spacing w:line="240" w:lineRule="auto"/>
        <w:rPr>
          <w:b/>
          <w:color w:val="0070C0"/>
        </w:rPr>
      </w:pPr>
      <w:r w:rsidRPr="00D11497">
        <w:rPr>
          <w:b/>
          <w:color w:val="0070C0"/>
        </w:rPr>
        <w:t xml:space="preserve">179: </w:t>
      </w:r>
      <w:r w:rsidRPr="00D11497">
        <w:rPr>
          <w:b/>
          <w:color w:val="0070C0"/>
        </w:rPr>
        <w:tab/>
      </w:r>
      <w:r w:rsidRPr="00D11497">
        <w:rPr>
          <w:b/>
          <w:color w:val="0070C0"/>
        </w:rPr>
        <w:tab/>
      </w:r>
      <w:r w:rsidRPr="00D11497">
        <w:rPr>
          <w:b/>
          <w:color w:val="0070C0"/>
        </w:rPr>
        <w:tab/>
        <w:t>etime = time.time() + time_loop # etime is the end time of our loop - the difference between right now and the time_loop value</w:t>
      </w:r>
    </w:p>
    <w:p w:rsidR="00F16BBF" w:rsidRPr="00D11497" w:rsidRDefault="00F16BBF" w:rsidP="005202ED">
      <w:pPr>
        <w:spacing w:line="240" w:lineRule="auto"/>
        <w:rPr>
          <w:b/>
          <w:color w:val="0070C0"/>
        </w:rPr>
      </w:pPr>
      <w:r w:rsidRPr="00D11497">
        <w:rPr>
          <w:b/>
          <w:color w:val="0070C0"/>
        </w:rPr>
        <w:t xml:space="preserve">180: </w:t>
      </w:r>
      <w:r w:rsidRPr="00D11497">
        <w:rPr>
          <w:b/>
          <w:color w:val="0070C0"/>
        </w:rPr>
        <w:tab/>
      </w:r>
      <w:r w:rsidRPr="00D11497">
        <w:rPr>
          <w:b/>
          <w:color w:val="0070C0"/>
        </w:rPr>
        <w:tab/>
      </w:r>
      <w:r w:rsidRPr="00D11497">
        <w:rPr>
          <w:b/>
          <w:color w:val="0070C0"/>
        </w:rPr>
        <w:tab/>
        <w:t>ptime = time.ctime(etime) # the "pretty" version of the current time block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off the RED LED since we are starting a new detection loop - maximum time it would stay on is 5 seconds by default</w:t>
      </w:r>
    </w:p>
    <w:p w:rsidR="00F16BBF" w:rsidRPr="00D11497" w:rsidRDefault="00F16BBF" w:rsidP="005202ED">
      <w:pPr>
        <w:spacing w:line="240" w:lineRule="auto"/>
        <w:rPr>
          <w:b/>
          <w:color w:val="0070C0"/>
        </w:rPr>
      </w:pPr>
      <w:r w:rsidRPr="00D11497">
        <w:rPr>
          <w:b/>
          <w:color w:val="0070C0"/>
        </w:rPr>
        <w:t xml:space="preserve">182: </w:t>
      </w:r>
      <w:r w:rsidRPr="00D11497">
        <w:rPr>
          <w:b/>
          <w:color w:val="0070C0"/>
        </w:rPr>
        <w:tab/>
      </w:r>
      <w:r w:rsidRPr="00D11497">
        <w:rPr>
          <w:b/>
          <w:color w:val="0070C0"/>
        </w:rPr>
        <w:tab/>
      </w:r>
      <w:r w:rsidRPr="00D11497">
        <w:rPr>
          <w:b/>
          <w:color w:val="0070C0"/>
        </w:rPr>
        <w:tab/>
        <w:t>GPIO.output(red_led, GPIO.LOW)</w:t>
      </w:r>
    </w:p>
    <w:p w:rsidR="00F16BBF" w:rsidRDefault="00F16BBF" w:rsidP="005202ED">
      <w:pPr>
        <w:spacing w:line="240" w:lineRule="auto"/>
      </w:pPr>
      <w:r>
        <w:t xml:space="preserve">183: </w:t>
      </w:r>
      <w:r>
        <w:tab/>
      </w:r>
      <w:r>
        <w:tab/>
      </w:r>
      <w:r>
        <w:tab/>
      </w:r>
    </w:p>
    <w:p w:rsidR="00F16BBF" w:rsidRDefault="00F16BBF" w:rsidP="005202ED">
      <w:pPr>
        <w:spacing w:line="240" w:lineRule="auto"/>
      </w:pPr>
      <w:r>
        <w:t xml:space="preserve">184: </w:t>
      </w:r>
    </w:p>
    <w:p w:rsidR="00F16BBF" w:rsidRPr="00D11497" w:rsidRDefault="00F16BBF" w:rsidP="005202ED">
      <w:pPr>
        <w:spacing w:line="240" w:lineRule="auto"/>
        <w:rPr>
          <w:b/>
          <w:color w:val="0070C0"/>
        </w:rPr>
      </w:pPr>
      <w:r w:rsidRPr="00D11497">
        <w:rPr>
          <w:b/>
          <w:color w:val="0070C0"/>
        </w:rPr>
        <w:t>185: except (KeyboardInterrupt, SystemExit):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187: </w:t>
      </w:r>
      <w:r w:rsidRPr="00D11497">
        <w:rPr>
          <w:color w:val="D9D9D9" w:themeColor="background1" w:themeShade="D9"/>
        </w:rPr>
        <w:tab/>
        <w:t>#If the system is interrupted (ctrl-c) this will print the final values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188: </w:t>
      </w:r>
      <w:r w:rsidRPr="00D11497">
        <w:rPr>
          <w:color w:val="D9D9D9" w:themeColor="background1" w:themeShade="D9"/>
        </w:rPr>
        <w:tab/>
        <w:t>#so that you have at least some idea of what happened</w:t>
      </w:r>
    </w:p>
    <w:p w:rsidR="00F16BBF" w:rsidRPr="00D11497" w:rsidRDefault="00F16BBF" w:rsidP="005202ED">
      <w:pPr>
        <w:spacing w:line="240" w:lineRule="auto"/>
        <w:rPr>
          <w:b/>
          <w:color w:val="0070C0"/>
        </w:rPr>
      </w:pPr>
      <w:r w:rsidRPr="00D11497">
        <w:rPr>
          <w:b/>
          <w:color w:val="0070C0"/>
        </w:rPr>
        <w:t xml:space="preserve">189: </w:t>
      </w:r>
      <w:r w:rsidRPr="00D11497">
        <w:rPr>
          <w:b/>
          <w:color w:val="0070C0"/>
        </w:rPr>
        <w:tab/>
        <w:t>print("-------------------------------------------")</w:t>
      </w:r>
    </w:p>
    <w:p w:rsidR="00F16BBF" w:rsidRPr="00D11497" w:rsidRDefault="00F16BBF" w:rsidP="005202ED">
      <w:pPr>
        <w:spacing w:line="240" w:lineRule="auto"/>
        <w:rPr>
          <w:b/>
          <w:color w:val="0070C0"/>
        </w:rPr>
      </w:pPr>
      <w:r w:rsidRPr="00D11497">
        <w:rPr>
          <w:b/>
          <w:color w:val="0070C0"/>
        </w:rPr>
        <w:lastRenderedPageBreak/>
        <w:t xml:space="preserve">190: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191: </w:t>
      </w:r>
      <w:r w:rsidRPr="00D11497">
        <w:rPr>
          <w:b/>
          <w:color w:val="0070C0"/>
        </w:rPr>
        <w:tab/>
        <w:t>print("System Reset on Keyboard Command or SysExit")</w:t>
      </w:r>
    </w:p>
    <w:p w:rsidR="00F16BBF" w:rsidRPr="00D11497" w:rsidRDefault="00F16BBF" w:rsidP="005202ED">
      <w:pPr>
        <w:spacing w:line="240" w:lineRule="auto"/>
        <w:rPr>
          <w:b/>
          <w:color w:val="0070C0"/>
        </w:rPr>
      </w:pPr>
      <w:r w:rsidRPr="00D11497">
        <w:rPr>
          <w:b/>
          <w:color w:val="0070C0"/>
        </w:rPr>
        <w:t xml:space="preserve">192: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193: </w:t>
      </w:r>
      <w:r w:rsidRPr="00D11497">
        <w:rPr>
          <w:b/>
          <w:color w:val="0070C0"/>
        </w:rPr>
        <w:tab/>
        <w:t>print("Total Noises Detected: " + str(Loud_Count))</w:t>
      </w:r>
    </w:p>
    <w:p w:rsidR="00F16BBF" w:rsidRPr="00D11497" w:rsidRDefault="00F16BBF" w:rsidP="005202ED">
      <w:pPr>
        <w:spacing w:line="240" w:lineRule="auto"/>
        <w:rPr>
          <w:b/>
          <w:color w:val="0070C0"/>
        </w:rPr>
      </w:pPr>
      <w:r w:rsidRPr="00D11497">
        <w:rPr>
          <w:b/>
          <w:color w:val="0070C0"/>
        </w:rPr>
        <w:t xml:space="preserve">194: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195: </w:t>
      </w:r>
      <w:r w:rsidRPr="00D11497">
        <w:rPr>
          <w:b/>
          <w:color w:val="0070C0"/>
        </w:rPr>
        <w:tab/>
        <w:t>print("Total loops run: " + str(Loops_Tot))</w:t>
      </w:r>
    </w:p>
    <w:p w:rsidR="00F16BBF" w:rsidRPr="00D11497" w:rsidRDefault="00F16BBF" w:rsidP="005202ED">
      <w:pPr>
        <w:spacing w:line="240" w:lineRule="auto"/>
        <w:rPr>
          <w:b/>
          <w:color w:val="0070C0"/>
        </w:rPr>
      </w:pPr>
      <w:r w:rsidRPr="00D11497">
        <w:rPr>
          <w:b/>
          <w:color w:val="0070C0"/>
        </w:rPr>
        <w:t xml:space="preserve">196: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197: </w:t>
      </w:r>
      <w:r w:rsidRPr="00D11497">
        <w:rPr>
          <w:b/>
          <w:color w:val="0070C0"/>
        </w:rPr>
        <w:tab/>
        <w:t>print("-------------------------------------------")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198: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199: </w:t>
      </w:r>
      <w:r w:rsidRPr="00D11497">
        <w:rPr>
          <w:color w:val="D9D9D9" w:themeColor="background1" w:themeShade="D9"/>
        </w:rPr>
        <w:tab/>
        <w:t># Having this command is a best practice for all Raspberry Pi programs!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200: </w:t>
      </w:r>
      <w:r w:rsidRPr="00D11497">
        <w:rPr>
          <w:color w:val="D9D9D9" w:themeColor="background1" w:themeShade="D9"/>
        </w:rPr>
        <w:tab/>
        <w:t># It ensures that the GPIO pins are all reset to defaults (off) state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201: </w:t>
      </w:r>
      <w:r w:rsidRPr="00D11497">
        <w:rPr>
          <w:color w:val="D9D9D9" w:themeColor="background1" w:themeShade="D9"/>
        </w:rPr>
        <w:tab/>
        <w:t># when the program exits. Important so that you don't have errors on the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202: </w:t>
      </w:r>
      <w:r w:rsidRPr="00D11497">
        <w:rPr>
          <w:color w:val="D9D9D9" w:themeColor="background1" w:themeShade="D9"/>
        </w:rPr>
        <w:tab/>
        <w:t># next program run!</w:t>
      </w:r>
    </w:p>
    <w:p w:rsidR="00F16BBF" w:rsidRPr="00D11497" w:rsidRDefault="00F16BBF" w:rsidP="005202ED">
      <w:pPr>
        <w:spacing w:line="240" w:lineRule="auto"/>
        <w:rPr>
          <w:b/>
          <w:color w:val="0070C0"/>
        </w:rPr>
      </w:pPr>
      <w:r w:rsidRPr="00D11497">
        <w:rPr>
          <w:b/>
          <w:color w:val="0070C0"/>
        </w:rPr>
        <w:t xml:space="preserve">203: </w:t>
      </w:r>
      <w:r w:rsidRPr="00D11497">
        <w:rPr>
          <w:b/>
          <w:color w:val="0070C0"/>
        </w:rPr>
        <w:tab/>
        <w:t>GPIO.cleanup()</w:t>
      </w:r>
    </w:p>
    <w:p w:rsidR="00F16BBF" w:rsidRPr="00D11497" w:rsidRDefault="00F16BBF" w:rsidP="005202ED">
      <w:pPr>
        <w:spacing w:line="240" w:lineRule="auto"/>
        <w:rPr>
          <w:b/>
          <w:color w:val="0070C0"/>
        </w:rPr>
      </w:pPr>
      <w:r w:rsidRPr="00D11497">
        <w:rPr>
          <w:b/>
          <w:color w:val="0070C0"/>
        </w:rPr>
        <w:t xml:space="preserve">204: </w:t>
      </w:r>
    </w:p>
    <w:p w:rsidR="00F16BBF" w:rsidRPr="00D11497" w:rsidRDefault="00F16BBF" w:rsidP="005202ED">
      <w:pPr>
        <w:spacing w:line="240" w:lineRule="auto"/>
        <w:rPr>
          <w:b/>
          <w:color w:val="0070C0"/>
        </w:rPr>
      </w:pPr>
      <w:r w:rsidRPr="00D11497">
        <w:rPr>
          <w:b/>
          <w:color w:val="0070C0"/>
        </w:rPr>
        <w:t>205: else: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208: </w:t>
      </w:r>
      <w:r w:rsidRPr="00D11497">
        <w:rPr>
          <w:color w:val="D9D9D9" w:themeColor="background1" w:themeShade="D9"/>
        </w:rPr>
        <w:tab/>
        <w:t># You can remove this entire block once you go to "production" mode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209: </w:t>
      </w:r>
      <w:r w:rsidRPr="00D11497">
        <w:rPr>
          <w:color w:val="D9D9D9" w:themeColor="background1" w:themeShade="D9"/>
        </w:rPr>
        <w:tab/>
        <w:t># but these values are critical for the initial tuning phase.</w:t>
      </w:r>
    </w:p>
    <w:p w:rsidR="00F16BBF" w:rsidRPr="00D11497" w:rsidRDefault="00F16BBF" w:rsidP="005202ED">
      <w:pPr>
        <w:spacing w:line="240" w:lineRule="auto"/>
        <w:rPr>
          <w:b/>
          <w:color w:val="0070C0"/>
        </w:rPr>
      </w:pPr>
      <w:r w:rsidRPr="00D11497">
        <w:rPr>
          <w:b/>
          <w:color w:val="0070C0"/>
        </w:rPr>
        <w:t xml:space="preserve">210: </w:t>
      </w:r>
      <w:r w:rsidRPr="00D11497">
        <w:rPr>
          <w:b/>
          <w:color w:val="0070C0"/>
        </w:rPr>
        <w:tab/>
        <w:t>print("-------------------------------------------")</w:t>
      </w:r>
    </w:p>
    <w:p w:rsidR="00F16BBF" w:rsidRPr="00D11497" w:rsidRDefault="00F16BBF" w:rsidP="005202ED">
      <w:pPr>
        <w:spacing w:line="240" w:lineRule="auto"/>
        <w:rPr>
          <w:b/>
          <w:color w:val="0070C0"/>
        </w:rPr>
      </w:pPr>
      <w:r w:rsidRPr="00D11497">
        <w:rPr>
          <w:b/>
          <w:color w:val="0070C0"/>
        </w:rPr>
        <w:t xml:space="preserve">211: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212: </w:t>
      </w:r>
      <w:r w:rsidRPr="00D11497">
        <w:rPr>
          <w:b/>
          <w:color w:val="0070C0"/>
        </w:rPr>
        <w:tab/>
        <w:t>print("System Reset for some reason")</w:t>
      </w:r>
    </w:p>
    <w:p w:rsidR="00F16BBF" w:rsidRPr="00D11497" w:rsidRDefault="00F16BBF" w:rsidP="005202ED">
      <w:pPr>
        <w:spacing w:line="240" w:lineRule="auto"/>
        <w:rPr>
          <w:b/>
          <w:color w:val="0070C0"/>
        </w:rPr>
      </w:pPr>
      <w:r w:rsidRPr="00D11497">
        <w:rPr>
          <w:b/>
          <w:color w:val="0070C0"/>
        </w:rPr>
        <w:t xml:space="preserve">213: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214: </w:t>
      </w:r>
      <w:r w:rsidRPr="00D11497">
        <w:rPr>
          <w:b/>
          <w:color w:val="0070C0"/>
        </w:rPr>
        <w:tab/>
        <w:t>print("Total Noises Detected: " + str(Loud_Count))</w:t>
      </w:r>
    </w:p>
    <w:p w:rsidR="00F16BBF" w:rsidRPr="00D11497" w:rsidRDefault="00F16BBF" w:rsidP="005202ED">
      <w:pPr>
        <w:spacing w:line="240" w:lineRule="auto"/>
        <w:rPr>
          <w:b/>
          <w:color w:val="0070C0"/>
        </w:rPr>
      </w:pPr>
      <w:r w:rsidRPr="00D11497">
        <w:rPr>
          <w:b/>
          <w:color w:val="0070C0"/>
        </w:rPr>
        <w:t xml:space="preserve">215: </w:t>
      </w:r>
      <w:r w:rsidRPr="00D11497">
        <w:rPr>
          <w:b/>
          <w:color w:val="0070C0"/>
        </w:rPr>
        <w:tab/>
        <w:t>print(" ")</w:t>
      </w:r>
    </w:p>
    <w:p w:rsidR="00F16BBF" w:rsidRPr="00D11497" w:rsidRDefault="00F16BBF" w:rsidP="005202ED">
      <w:pPr>
        <w:spacing w:line="240" w:lineRule="auto"/>
        <w:rPr>
          <w:b/>
          <w:color w:val="0070C0"/>
        </w:rPr>
      </w:pPr>
      <w:r w:rsidRPr="00D11497">
        <w:rPr>
          <w:b/>
          <w:color w:val="0070C0"/>
        </w:rPr>
        <w:lastRenderedPageBreak/>
        <w:t xml:space="preserve">216: </w:t>
      </w:r>
      <w:r w:rsidRPr="00D11497">
        <w:rPr>
          <w:b/>
          <w:color w:val="0070C0"/>
        </w:rPr>
        <w:tab/>
        <w:t>print("Total loops run: " + str(Loops_Tot))</w:t>
      </w:r>
    </w:p>
    <w:p w:rsidR="00F16BBF" w:rsidRPr="00D11497" w:rsidRDefault="00F16BBF" w:rsidP="005202ED">
      <w:pPr>
        <w:spacing w:line="240" w:lineRule="auto"/>
        <w:rPr>
          <w:b/>
          <w:color w:val="0070C0"/>
        </w:rPr>
      </w:pPr>
      <w:r w:rsidRPr="00D11497">
        <w:rPr>
          <w:b/>
          <w:color w:val="0070C0"/>
        </w:rPr>
        <w:t xml:space="preserve">217: </w:t>
      </w:r>
      <w:r w:rsidRPr="00D11497">
        <w:rPr>
          <w:b/>
          <w:color w:val="0070C0"/>
        </w:rPr>
        <w:tab/>
        <w:t>print(" ")</w:t>
      </w:r>
    </w:p>
    <w:p w:rsidR="00F16BBF" w:rsidRPr="00D11497" w:rsidRDefault="00F16BBF" w:rsidP="005202ED">
      <w:pPr>
        <w:spacing w:line="240" w:lineRule="auto"/>
        <w:rPr>
          <w:b/>
          <w:color w:val="0070C0"/>
        </w:rPr>
      </w:pPr>
      <w:r w:rsidRPr="00D11497">
        <w:rPr>
          <w:b/>
          <w:color w:val="0070C0"/>
        </w:rPr>
        <w:t xml:space="preserve">218: </w:t>
      </w:r>
      <w:r w:rsidRPr="00D11497">
        <w:rPr>
          <w:b/>
          <w:color w:val="0070C0"/>
        </w:rPr>
        <w:tab/>
        <w:t>print("-------------------------------------------")</w:t>
      </w:r>
    </w:p>
    <w:p w:rsidR="00F16BBF" w:rsidRPr="00D11497" w:rsidRDefault="00F16BBF" w:rsidP="005202ED">
      <w:pPr>
        <w:spacing w:line="240" w:lineRule="auto"/>
        <w:rPr>
          <w:b/>
          <w:color w:val="0070C0"/>
        </w:rPr>
      </w:pPr>
      <w:r w:rsidRPr="00D11497">
        <w:rPr>
          <w:b/>
          <w:color w:val="0070C0"/>
        </w:rPr>
        <w:t xml:space="preserve">219: </w:t>
      </w:r>
      <w:r w:rsidRPr="00D11497">
        <w:rPr>
          <w:b/>
          <w:color w:val="0070C0"/>
        </w:rPr>
        <w:tab/>
        <w:t>GPIO.cleanup()</w:t>
      </w:r>
    </w:p>
    <w:p w:rsidR="00F16BBF" w:rsidRDefault="00F16BBF" w:rsidP="008642B3">
      <w:pPr>
        <w:pStyle w:val="Heading2"/>
      </w:pPr>
    </w:p>
    <w:p w:rsidR="008642B3" w:rsidRDefault="008642B3" w:rsidP="008642B3">
      <w:pPr>
        <w:pStyle w:val="Heading2"/>
      </w:pPr>
      <w:bookmarkStart w:id="12" w:name="_Toc511293824"/>
      <w:r>
        <w:t>Commands continued:</w:t>
      </w:r>
      <w:bookmarkEnd w:id="12"/>
    </w:p>
    <w:p w:rsidR="007A26B0" w:rsidRDefault="008642B3" w:rsidP="000E5BFA">
      <w:r>
        <w:t>When you have finished entering your code in nano, you will need to save it with the following commands:</w:t>
      </w:r>
    </w:p>
    <w:p w:rsidR="008642B3" w:rsidRDefault="008642B3" w:rsidP="000E5BFA">
      <w:r>
        <w:t>control-o – this will ask you to confirm the file name – press enter to save it.</w:t>
      </w:r>
    </w:p>
    <w:p w:rsidR="008642B3" w:rsidRDefault="008642B3" w:rsidP="000E5BFA">
      <w:r>
        <w:t>control-x – this will exit the nano application</w:t>
      </w:r>
    </w:p>
    <w:p w:rsidR="008642B3" w:rsidRDefault="008642B3" w:rsidP="000E5BFA">
      <w:r>
        <w:t>Now you can run your program! EXCITE!</w:t>
      </w:r>
    </w:p>
    <w:p w:rsidR="008642B3" w:rsidRDefault="008642B3" w:rsidP="000E5BFA">
      <w:r>
        <w:rPr>
          <w:rFonts w:ascii="Rockwell" w:hAnsi="Rockwell"/>
        </w:rPr>
        <w:t>sudo python3 my_app.py</w:t>
      </w:r>
    </w:p>
    <w:p w:rsidR="008642B3" w:rsidRDefault="008642B3" w:rsidP="000E5BFA">
      <w:r>
        <w:t>At this point, one of two things will happen:</w:t>
      </w:r>
    </w:p>
    <w:p w:rsidR="008642B3" w:rsidRDefault="008642B3" w:rsidP="008642B3">
      <w:pPr>
        <w:pStyle w:val="ListParagraph"/>
        <w:numPr>
          <w:ilvl w:val="0"/>
          <w:numId w:val="20"/>
        </w:numPr>
      </w:pPr>
      <w:r>
        <w:t xml:space="preserve">It will run perfectly and work exactly as we </w:t>
      </w:r>
      <w:r w:rsidR="00343340">
        <w:t>expect</w:t>
      </w:r>
    </w:p>
    <w:p w:rsidR="008642B3" w:rsidRDefault="008642B3" w:rsidP="008642B3">
      <w:pPr>
        <w:pStyle w:val="ListParagraph"/>
        <w:numPr>
          <w:ilvl w:val="0"/>
          <w:numId w:val="20"/>
        </w:numPr>
      </w:pPr>
      <w:r>
        <w:t>We will get an error and a line number and have to go debug our typos</w:t>
      </w:r>
    </w:p>
    <w:p w:rsidR="00343340" w:rsidRDefault="00343340" w:rsidP="00343340">
      <w:r>
        <w:t>Spoiler alert – it’s number 2 in almost every case.</w:t>
      </w:r>
    </w:p>
    <w:p w:rsidR="00343340" w:rsidRDefault="00343340" w:rsidP="00343340">
      <w:r>
        <w:t>Not to worry though, simply repeat the commands to get into and out of nano and run the application until it runs without error. I will help you debug in the workshop! If we just cannot figure it out, there is a secret shortcut.</w:t>
      </w:r>
      <w:r w:rsidR="00F16BBF">
        <w:t xml:space="preserve"> The code is already on the Pis, </w:t>
      </w:r>
      <w:r>
        <w:t>and I will help you use that.</w:t>
      </w:r>
    </w:p>
    <w:p w:rsidR="00343340" w:rsidRDefault="00343340" w:rsidP="00343340">
      <w:r>
        <w:t>If you want to do this workshop later at home, and do not want to retype the code from scratch, you can clone my git repository to your RaspberryPi with this command:</w:t>
      </w:r>
    </w:p>
    <w:p w:rsidR="00343340" w:rsidRDefault="00343340" w:rsidP="00343340">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8642B3" w:rsidRPr="00343340" w:rsidRDefault="00343340">
      <w:r>
        <w:t xml:space="preserve">The code we are using is in the “Sounds” directory under </w:t>
      </w:r>
      <w:r w:rsidR="00F16BBF">
        <w:t>the PiWorkshop folder</w:t>
      </w:r>
      <w:r>
        <w:t>.</w:t>
      </w:r>
    </w:p>
    <w:p w:rsidR="005202ED" w:rsidRDefault="005202ED">
      <w:pPr>
        <w:rPr>
          <w:rFonts w:asciiTheme="majorHAnsi" w:eastAsiaTheme="majorEastAsia" w:hAnsiTheme="majorHAnsi" w:cstheme="majorBidi"/>
          <w:b/>
          <w:caps/>
          <w:color w:val="2A2A2A" w:themeColor="text2"/>
          <w:sz w:val="90"/>
          <w:szCs w:val="32"/>
        </w:rPr>
      </w:pPr>
      <w:r>
        <w:lastRenderedPageBreak/>
        <w:br w:type="page"/>
      </w:r>
    </w:p>
    <w:p w:rsidR="006A05D6" w:rsidRDefault="006A05D6" w:rsidP="006A05D6">
      <w:pPr>
        <w:pStyle w:val="Heading1"/>
      </w:pPr>
      <w:bookmarkStart w:id="13" w:name="_Toc511293825"/>
      <w:r>
        <w:lastRenderedPageBreak/>
        <w:t xml:space="preserve">Important </w:t>
      </w:r>
      <w:r w:rsidR="00FC6888">
        <w:t>Resources</w:t>
      </w:r>
      <w:bookmarkEnd w:id="13"/>
    </w:p>
    <w:p w:rsidR="00AE7F3F" w:rsidRPr="00E4384A" w:rsidRDefault="00017330" w:rsidP="006A05D6">
      <w:pPr>
        <w:rPr>
          <w:b/>
        </w:rPr>
      </w:pPr>
      <w:r>
        <w:rPr>
          <w:b/>
        </w:rPr>
        <w:t>Some good</w:t>
      </w:r>
      <w:r w:rsidR="00AE7F3F" w:rsidRPr="00E4384A">
        <w:rPr>
          <w:b/>
        </w:rPr>
        <w:t xml:space="preserve"> RPi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Raspberry Pi 3: From Noob to Master; Simple Step By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AA7170" w:rsidP="00865287">
      <w:pPr>
        <w:spacing w:after="0" w:line="240" w:lineRule="auto"/>
        <w:rPr>
          <w:rFonts w:ascii="Proxima Nova" w:eastAsia="Times New Roman" w:hAnsi="Proxima Nova" w:cs="Times New Roman"/>
          <w:lang w:eastAsia="en-US"/>
        </w:rPr>
      </w:pPr>
      <w:hyperlink r:id="rId27"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8"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Pimoroni: </w:t>
      </w:r>
      <w:r w:rsidRPr="00E706BC">
        <w:rPr>
          <w:rFonts w:ascii="Proxima Nova" w:eastAsia="Times New Roman" w:hAnsi="Proxima Nova" w:cs="Times New Roman"/>
          <w:lang w:eastAsia="en-US"/>
        </w:rPr>
        <w:t>A good source for beginner friendly hardware kits and project materials:</w:t>
      </w:r>
    </w:p>
    <w:p w:rsidR="00E706BC" w:rsidRPr="00E706BC" w:rsidRDefault="00AA7170" w:rsidP="00E706BC">
      <w:pPr>
        <w:spacing w:after="0" w:line="240" w:lineRule="auto"/>
        <w:rPr>
          <w:rFonts w:ascii="Proxima Nova" w:eastAsia="Times New Roman" w:hAnsi="Proxima Nova" w:cs="Times New Roman"/>
          <w:lang w:eastAsia="en-US"/>
        </w:rPr>
      </w:pPr>
      <w:hyperlink r:id="rId29"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A windows-based ssh client (if you use a windows machine you will need this for the workshop and should just have it in general!):</w:t>
      </w:r>
    </w:p>
    <w:p w:rsidR="00E706BC" w:rsidRPr="00E706BC" w:rsidRDefault="00AA7170" w:rsidP="00E706BC">
      <w:pPr>
        <w:spacing w:after="0" w:line="240" w:lineRule="auto"/>
        <w:rPr>
          <w:rFonts w:ascii="Proxima Nova" w:eastAsia="Times New Roman" w:hAnsi="Proxima Nova" w:cs="Times New Roman"/>
          <w:lang w:eastAsia="en-US"/>
        </w:rPr>
      </w:pPr>
      <w:hyperlink r:id="rId30"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AA7170" w:rsidP="00E706BC">
      <w:pPr>
        <w:spacing w:after="0" w:line="240" w:lineRule="auto"/>
        <w:rPr>
          <w:rFonts w:ascii="Proxima Nova" w:eastAsia="Times New Roman" w:hAnsi="Proxima Nova" w:cs="Times New Roman"/>
          <w:lang w:eastAsia="en-US"/>
        </w:rPr>
      </w:pPr>
      <w:hyperlink r:id="rId31"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AA7170" w:rsidP="00E706BC">
      <w:pPr>
        <w:spacing w:after="0" w:line="240" w:lineRule="auto"/>
        <w:rPr>
          <w:rFonts w:ascii="Proxima Nova" w:eastAsia="Times New Roman" w:hAnsi="Proxima Nova" w:cs="Times New Roman"/>
          <w:lang w:eastAsia="en-US"/>
        </w:rPr>
      </w:pPr>
      <w:hyperlink r:id="rId32"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ImgFlip: </w:t>
      </w:r>
      <w:r w:rsidRPr="00E706BC">
        <w:rPr>
          <w:rFonts w:ascii="Proxima Nova" w:eastAsia="Times New Roman" w:hAnsi="Proxima Nova" w:cs="Times New Roman"/>
          <w:lang w:eastAsia="en-US"/>
        </w:rPr>
        <w:t>Because memes are life</w:t>
      </w:r>
    </w:p>
    <w:p w:rsidR="00E706BC" w:rsidRDefault="00AA7170" w:rsidP="00E706BC">
      <w:pPr>
        <w:spacing w:after="0" w:line="240" w:lineRule="auto"/>
        <w:rPr>
          <w:rFonts w:ascii="Proxima Nova" w:eastAsia="Times New Roman" w:hAnsi="Proxima Nova" w:cs="Times New Roman"/>
          <w:lang w:eastAsia="en-US"/>
        </w:rPr>
      </w:pPr>
      <w:hyperlink r:id="rId33"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4"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AA7170" w:rsidP="00E706BC">
      <w:pPr>
        <w:spacing w:after="0" w:line="240" w:lineRule="auto"/>
        <w:rPr>
          <w:rFonts w:ascii="Proxima Nova" w:eastAsia="Times New Roman" w:hAnsi="Proxima Nova" w:cs="Times New Roman"/>
          <w:lang w:eastAsia="en-US"/>
        </w:rPr>
      </w:pPr>
      <w:hyperlink r:id="rId35"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7170" w:rsidRDefault="00AA7170">
      <w:pPr>
        <w:spacing w:after="0" w:line="240" w:lineRule="auto"/>
      </w:pPr>
      <w:r>
        <w:separator/>
      </w:r>
    </w:p>
  </w:endnote>
  <w:endnote w:type="continuationSeparator" w:id="0">
    <w:p w:rsidR="00AA7170" w:rsidRDefault="00AA7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7170" w:rsidRDefault="00AA7170">
      <w:pPr>
        <w:spacing w:after="0" w:line="240" w:lineRule="auto"/>
      </w:pPr>
      <w:r>
        <w:separator/>
      </w:r>
    </w:p>
  </w:footnote>
  <w:footnote w:type="continuationSeparator" w:id="0">
    <w:p w:rsidR="00AA7170" w:rsidRDefault="00AA7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5"/>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A4E48"/>
    <w:rsid w:val="002715B8"/>
    <w:rsid w:val="002E31D5"/>
    <w:rsid w:val="002E5EBD"/>
    <w:rsid w:val="003253D7"/>
    <w:rsid w:val="003300B1"/>
    <w:rsid w:val="00343340"/>
    <w:rsid w:val="00374418"/>
    <w:rsid w:val="00447CE3"/>
    <w:rsid w:val="0045719D"/>
    <w:rsid w:val="005202ED"/>
    <w:rsid w:val="00556155"/>
    <w:rsid w:val="005B6E8C"/>
    <w:rsid w:val="005D724E"/>
    <w:rsid w:val="00631F00"/>
    <w:rsid w:val="00677340"/>
    <w:rsid w:val="00681C26"/>
    <w:rsid w:val="006871AE"/>
    <w:rsid w:val="006A05D6"/>
    <w:rsid w:val="006B2B76"/>
    <w:rsid w:val="006F75FE"/>
    <w:rsid w:val="00721FAE"/>
    <w:rsid w:val="00754E2E"/>
    <w:rsid w:val="00775956"/>
    <w:rsid w:val="007A26B0"/>
    <w:rsid w:val="007E447D"/>
    <w:rsid w:val="008642B3"/>
    <w:rsid w:val="00865287"/>
    <w:rsid w:val="008908DA"/>
    <w:rsid w:val="00926187"/>
    <w:rsid w:val="009A034B"/>
    <w:rsid w:val="009D3869"/>
    <w:rsid w:val="009F326B"/>
    <w:rsid w:val="00A67E48"/>
    <w:rsid w:val="00AA7170"/>
    <w:rsid w:val="00AE7F3F"/>
    <w:rsid w:val="00B1302A"/>
    <w:rsid w:val="00BD591A"/>
    <w:rsid w:val="00BF5EDD"/>
    <w:rsid w:val="00C0348A"/>
    <w:rsid w:val="00C07019"/>
    <w:rsid w:val="00C10A2F"/>
    <w:rsid w:val="00C52E48"/>
    <w:rsid w:val="00C600E2"/>
    <w:rsid w:val="00CC222E"/>
    <w:rsid w:val="00CE0442"/>
    <w:rsid w:val="00CF3943"/>
    <w:rsid w:val="00D11497"/>
    <w:rsid w:val="00D4538A"/>
    <w:rsid w:val="00D54C72"/>
    <w:rsid w:val="00D63F47"/>
    <w:rsid w:val="00D666DE"/>
    <w:rsid w:val="00DC590E"/>
    <w:rsid w:val="00DE3D21"/>
    <w:rsid w:val="00E4384A"/>
    <w:rsid w:val="00E706BC"/>
    <w:rsid w:val="00F1329A"/>
    <w:rsid w:val="00F16BBF"/>
    <w:rsid w:val="00FA0634"/>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752C8"/>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YOUR.IP.GOES.HERE"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B7D06643-BF16-874F-93AB-FB5400A24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218</TotalTime>
  <Pages>28</Pages>
  <Words>3633</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38</cp:revision>
  <cp:lastPrinted>2018-04-12T21:17:00Z</cp:lastPrinted>
  <dcterms:created xsi:type="dcterms:W3CDTF">2018-03-14T16:03:00Z</dcterms:created>
  <dcterms:modified xsi:type="dcterms:W3CDTF">2018-04-12T22:18:00Z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